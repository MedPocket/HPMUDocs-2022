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DAF3" w14:textId="70C4D3CB" w:rsidR="0068570E" w:rsidRPr="00046AED" w:rsidRDefault="00713FA5" w:rsidP="00B97004">
      <w:pPr>
        <w:pStyle w:val="Title"/>
        <w:rPr>
          <w:lang w:val="en-US"/>
        </w:rPr>
      </w:pPr>
      <w:r>
        <w:t>COPD</w:t>
      </w:r>
      <w:r w:rsidR="00046AED">
        <w:rPr>
          <w:lang w:val="en-US"/>
        </w:rPr>
        <w:t xml:space="preserve"> VÀ TIM PHỔI MẠN</w:t>
      </w:r>
    </w:p>
    <w:p w14:paraId="52E583FA" w14:textId="01765B09" w:rsidR="00B90D01" w:rsidRPr="00DC0998" w:rsidRDefault="00840E8F" w:rsidP="00DC0998">
      <w:pPr>
        <w:jc w:val="center"/>
        <w:rPr>
          <w:rFonts w:cs="Times New Roman"/>
          <w:b/>
          <w:bCs/>
          <w:sz w:val="26"/>
          <w:szCs w:val="26"/>
        </w:rPr>
      </w:pPr>
      <w:r>
        <w:rPr>
          <w:rFonts w:cs="Times New Roman"/>
          <w:b/>
          <w:bCs/>
          <w:sz w:val="26"/>
          <w:szCs w:val="26"/>
        </w:rPr>
        <w:t>Louis Nguyễn</w:t>
      </w:r>
    </w:p>
    <w:p w14:paraId="4A04F6A5" w14:textId="77777777" w:rsidR="002C667D" w:rsidRDefault="002C667D" w:rsidP="002C667D">
      <w:pPr>
        <w:pBdr>
          <w:bottom w:val="single" w:sz="12" w:space="1" w:color="auto"/>
        </w:pBdr>
        <w:rPr>
          <w:rFonts w:cs="Times New Roman"/>
          <w:b/>
          <w:bCs/>
          <w:sz w:val="16"/>
          <w:szCs w:val="1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tblGrid>
      <w:tr w:rsidR="00C61B6F" w14:paraId="56D2B078" w14:textId="77777777" w:rsidTr="004844B2">
        <w:trPr>
          <w:jc w:val="center"/>
        </w:trPr>
        <w:tc>
          <w:tcPr>
            <w:tcW w:w="4770" w:type="dxa"/>
          </w:tcPr>
          <w:p w14:paraId="0B6E1C22" w14:textId="4B2C84CB" w:rsidR="005E4B8D" w:rsidRPr="005E4B8D" w:rsidRDefault="00C61B6F" w:rsidP="005E4B8D">
            <w:pPr>
              <w:rPr>
                <w:rFonts w:cs="Times New Roman"/>
                <w:i/>
                <w:iCs/>
                <w:szCs w:val="20"/>
              </w:rPr>
            </w:pPr>
            <w:r w:rsidRPr="00C61B6F">
              <w:rPr>
                <w:rFonts w:cs="Times New Roman"/>
                <w:i/>
                <w:iCs/>
                <w:szCs w:val="20"/>
              </w:rPr>
              <w:t>“</w:t>
            </w:r>
            <w:r w:rsidR="005E4B8D" w:rsidRPr="005E4B8D">
              <w:rPr>
                <w:rFonts w:cs="Times New Roman"/>
                <w:i/>
                <w:iCs/>
                <w:szCs w:val="20"/>
              </w:rPr>
              <w:t>Break through the silence</w:t>
            </w:r>
            <w:r w:rsidR="005E4B8D">
              <w:rPr>
                <w:rFonts w:cs="Times New Roman"/>
                <w:i/>
                <w:iCs/>
                <w:szCs w:val="20"/>
              </w:rPr>
              <w:t>, I</w:t>
            </w:r>
            <w:r w:rsidR="005E4B8D" w:rsidRPr="005E4B8D">
              <w:rPr>
                <w:rFonts w:cs="Times New Roman"/>
                <w:i/>
                <w:iCs/>
                <w:szCs w:val="20"/>
              </w:rPr>
              <w:t xml:space="preserve"> can feel the energy rising</w:t>
            </w:r>
            <w:r w:rsidR="00294B31">
              <w:rPr>
                <w:rFonts w:cs="Times New Roman"/>
                <w:i/>
                <w:iCs/>
                <w:szCs w:val="20"/>
              </w:rPr>
              <w:t>.</w:t>
            </w:r>
          </w:p>
          <w:p w14:paraId="5DCFEFB2" w14:textId="5A02FECA" w:rsidR="00C61B6F" w:rsidRPr="00C61B6F" w:rsidRDefault="005E4B8D" w:rsidP="005E4B8D">
            <w:pPr>
              <w:rPr>
                <w:rFonts w:cs="Times New Roman"/>
                <w:i/>
                <w:iCs/>
                <w:szCs w:val="20"/>
              </w:rPr>
            </w:pPr>
            <w:r w:rsidRPr="005E4B8D">
              <w:rPr>
                <w:rFonts w:cs="Times New Roman"/>
                <w:i/>
                <w:iCs/>
                <w:szCs w:val="20"/>
              </w:rPr>
              <w:t>Turn up the sirens</w:t>
            </w:r>
            <w:r>
              <w:rPr>
                <w:rFonts w:cs="Times New Roman"/>
                <w:i/>
                <w:iCs/>
                <w:szCs w:val="20"/>
              </w:rPr>
              <w:t>, w</w:t>
            </w:r>
            <w:r w:rsidRPr="005E4B8D">
              <w:rPr>
                <w:rFonts w:cs="Times New Roman"/>
                <w:i/>
                <w:iCs/>
                <w:szCs w:val="20"/>
              </w:rPr>
              <w:t>e were never meant to be quiet</w:t>
            </w:r>
            <w:r>
              <w:rPr>
                <w:rFonts w:cs="Times New Roman"/>
                <w:i/>
                <w:iCs/>
                <w:szCs w:val="20"/>
              </w:rPr>
              <w:t>.</w:t>
            </w:r>
            <w:r w:rsidR="00C61B6F" w:rsidRPr="00C61B6F">
              <w:rPr>
                <w:rFonts w:cs="Times New Roman"/>
                <w:i/>
                <w:iCs/>
                <w:szCs w:val="20"/>
              </w:rPr>
              <w:t>”</w:t>
            </w:r>
          </w:p>
          <w:p w14:paraId="0D2B7275" w14:textId="3F804A5E" w:rsidR="00C61B6F" w:rsidRDefault="00463C76" w:rsidP="00C61B6F">
            <w:pPr>
              <w:jc w:val="right"/>
              <w:rPr>
                <w:rFonts w:cs="Times New Roman"/>
                <w:szCs w:val="20"/>
              </w:rPr>
            </w:pPr>
            <w:r>
              <w:rPr>
                <w:rFonts w:cs="Times New Roman"/>
                <w:szCs w:val="20"/>
              </w:rPr>
              <w:t>Martin Garrix</w:t>
            </w:r>
          </w:p>
        </w:tc>
      </w:tr>
    </w:tbl>
    <w:p w14:paraId="6BC8CDBF" w14:textId="7FD92F3E" w:rsidR="008A09BA" w:rsidRPr="00C61B6F" w:rsidRDefault="00CE2101" w:rsidP="00C61B6F">
      <w:pPr>
        <w:rPr>
          <w:rFonts w:cs="Times New Roman"/>
          <w:szCs w:val="20"/>
        </w:rPr>
        <w:sectPr w:rsidR="008A09BA" w:rsidRPr="00C61B6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r>
        <w:rPr>
          <w:rFonts w:cs="Times New Roman"/>
          <w:szCs w:val="20"/>
        </w:rPr>
        <w:t>____________________________________________________</w:t>
      </w:r>
      <w:r w:rsidR="0049624D">
        <w:rPr>
          <w:rFonts w:cs="Times New Roman"/>
          <w:szCs w:val="20"/>
        </w:rPr>
        <w:t>__</w:t>
      </w:r>
      <w:r>
        <w:rPr>
          <w:rFonts w:cs="Times New Roman"/>
          <w:szCs w:val="20"/>
        </w:rPr>
        <w:t>____________________________________</w:t>
      </w:r>
    </w:p>
    <w:p w14:paraId="798383FA" w14:textId="141D5E41" w:rsidR="00075142" w:rsidRPr="001236FF" w:rsidRDefault="009460E6" w:rsidP="00393DA6">
      <w:pPr>
        <w:pStyle w:val="ListParagraph"/>
        <w:numPr>
          <w:ilvl w:val="0"/>
          <w:numId w:val="16"/>
        </w:numPr>
        <w:ind w:left="0" w:firstLine="0"/>
        <w:jc w:val="both"/>
        <w:rPr>
          <w:b/>
          <w:bCs/>
        </w:rPr>
      </w:pPr>
      <w:r w:rsidRPr="001236FF">
        <w:rPr>
          <w:b/>
          <w:bCs/>
        </w:rPr>
        <w:t>Các nội dung cần chẩn đoán</w:t>
      </w:r>
      <w:r w:rsidR="00713FA5" w:rsidRPr="001236FF">
        <w:rPr>
          <w:b/>
          <w:bCs/>
        </w:rPr>
        <w:t xml:space="preserve"> ở bệnh nhân COPD</w:t>
      </w:r>
    </w:p>
    <w:p w14:paraId="72714DF8" w14:textId="053C99C5" w:rsidR="00DF2F55" w:rsidRDefault="00713FA5" w:rsidP="00393DA6">
      <w:pPr>
        <w:jc w:val="both"/>
      </w:pPr>
      <w:r w:rsidRPr="00713FA5">
        <w:t>Chẩn đoán xác định</w:t>
      </w:r>
      <w:r>
        <w:t xml:space="preserve"> – chẩn đoán đợt cấp – chẩn đoán nguyên nhân của đợt cấp</w:t>
      </w:r>
      <w:r w:rsidR="004017AD">
        <w:t xml:space="preserve"> – chẩn đoán mức độ đợt cấp</w:t>
      </w:r>
      <w:r>
        <w:t xml:space="preserve"> – chẩn đoán </w:t>
      </w:r>
      <w:r w:rsidR="00114F1B">
        <w:t>phân nhóm</w:t>
      </w:r>
      <w:r>
        <w:t xml:space="preserve"> COPD</w:t>
      </w:r>
    </w:p>
    <w:p w14:paraId="40BB5690" w14:textId="0002A77F" w:rsidR="006B5966" w:rsidRPr="001236FF" w:rsidRDefault="006B5966" w:rsidP="00393DA6">
      <w:pPr>
        <w:pStyle w:val="ListParagraph"/>
        <w:numPr>
          <w:ilvl w:val="0"/>
          <w:numId w:val="16"/>
        </w:numPr>
        <w:ind w:left="0" w:firstLine="0"/>
        <w:jc w:val="both"/>
        <w:rPr>
          <w:b/>
          <w:bCs/>
        </w:rPr>
      </w:pPr>
      <w:r w:rsidRPr="001236FF">
        <w:rPr>
          <w:b/>
          <w:bCs/>
        </w:rPr>
        <w:t>Tóm tắt các vấn đề cần hỏi ở bệnh nhâ</w:t>
      </w:r>
      <w:r w:rsidR="00EE12A6" w:rsidRPr="001236FF">
        <w:rPr>
          <w:b/>
          <w:bCs/>
        </w:rPr>
        <w:t>n</w:t>
      </w:r>
      <w:r w:rsidRPr="001236FF">
        <w:rPr>
          <w:b/>
          <w:bCs/>
        </w:rPr>
        <w:t xml:space="preserve"> COPD</w:t>
      </w:r>
    </w:p>
    <w:p w14:paraId="783C5876" w14:textId="1D45862C" w:rsidR="006B5966" w:rsidRDefault="006B5966" w:rsidP="00393DA6">
      <w:pPr>
        <w:jc w:val="both"/>
        <w:rPr>
          <w:lang w:val="en-US"/>
        </w:rPr>
      </w:pPr>
      <w:r>
        <w:t>- Hỏi kỹ về tiền sử các yếu tố nguy cơ</w:t>
      </w:r>
      <w:r w:rsidR="005D4DC5">
        <w:rPr>
          <w:lang w:val="en-US"/>
        </w:rPr>
        <w:t>:</w:t>
      </w:r>
    </w:p>
    <w:p w14:paraId="0F38FFC2" w14:textId="6C38EFC5" w:rsidR="005D4DC5" w:rsidRDefault="005D4DC5" w:rsidP="00393DA6">
      <w:pPr>
        <w:jc w:val="both"/>
        <w:rPr>
          <w:lang w:val="en-US"/>
        </w:rPr>
      </w:pPr>
      <w:r>
        <w:rPr>
          <w:lang w:val="en-US"/>
        </w:rPr>
        <w:t>+ Tuổi, giới</w:t>
      </w:r>
    </w:p>
    <w:p w14:paraId="5F535253" w14:textId="58C31CE2" w:rsidR="005D4DC5" w:rsidRDefault="005D4DC5" w:rsidP="00393DA6">
      <w:pPr>
        <w:jc w:val="both"/>
        <w:rPr>
          <w:lang w:val="en-US"/>
        </w:rPr>
      </w:pPr>
      <w:r>
        <w:rPr>
          <w:lang w:val="en-US"/>
        </w:rPr>
        <w:t>+ Hút thuốc lá</w:t>
      </w:r>
    </w:p>
    <w:p w14:paraId="5037FB51" w14:textId="50B26912" w:rsidR="005D4DC5" w:rsidRDefault="005D4DC5" w:rsidP="00393DA6">
      <w:pPr>
        <w:jc w:val="both"/>
        <w:rPr>
          <w:lang w:val="en-US"/>
        </w:rPr>
      </w:pPr>
      <w:r>
        <w:rPr>
          <w:lang w:val="en-US"/>
        </w:rPr>
        <w:t>+ Nghề nghiệp</w:t>
      </w:r>
    </w:p>
    <w:p w14:paraId="6775C4C8" w14:textId="05511CF1" w:rsidR="005D4DC5" w:rsidRDefault="005D4DC5" w:rsidP="00393DA6">
      <w:pPr>
        <w:jc w:val="both"/>
        <w:rPr>
          <w:lang w:val="en-US"/>
        </w:rPr>
      </w:pPr>
      <w:r>
        <w:rPr>
          <w:lang w:val="en-US"/>
        </w:rPr>
        <w:t>+ Sử dụng củi, gỗ, rơm rạ, than gây ô nhiễm</w:t>
      </w:r>
    </w:p>
    <w:p w14:paraId="13D00113" w14:textId="5609C2EC" w:rsidR="005D4DC5" w:rsidRPr="005D4DC5" w:rsidRDefault="005D4DC5" w:rsidP="00393DA6">
      <w:pPr>
        <w:jc w:val="both"/>
        <w:rPr>
          <w:lang w:val="en-US"/>
        </w:rPr>
      </w:pPr>
      <w:r>
        <w:rPr>
          <w:lang w:val="en-US"/>
        </w:rPr>
        <w:t>+ Ô nhiễm môi trường</w:t>
      </w:r>
    </w:p>
    <w:p w14:paraId="632353AC" w14:textId="05EA9BEA" w:rsidR="00007E80" w:rsidRDefault="00D37D7E" w:rsidP="00393DA6">
      <w:pPr>
        <w:jc w:val="both"/>
        <w:rPr>
          <w:lang w:val="en-US"/>
        </w:rPr>
      </w:pPr>
      <w:r>
        <w:t xml:space="preserve">- </w:t>
      </w:r>
      <w:r w:rsidR="008373F6">
        <w:rPr>
          <w:lang w:val="en-US"/>
        </w:rPr>
        <w:t>T</w:t>
      </w:r>
      <w:r>
        <w:t>riệu chứng khó thở</w:t>
      </w:r>
      <w:r w:rsidR="00C26F19">
        <w:rPr>
          <w:lang w:val="en-US"/>
        </w:rPr>
        <w:t xml:space="preserve"> phải làm rõ triệu chứng từ lúc đầu, thay đổi như nào theo thời gian, tình trạng nặng lên. </w:t>
      </w:r>
      <w:r w:rsidR="00E43D0B">
        <w:rPr>
          <w:lang w:val="en-US"/>
        </w:rPr>
        <w:t>Ví dụ lúc đầu khó thở khi leo cầu thang, sau khó thở cả khi nằm nghỉ, ngủ phải nằm đầu cao</w:t>
      </w:r>
      <w:r w:rsidR="005A6E6C">
        <w:rPr>
          <w:lang w:val="en-US"/>
        </w:rPr>
        <w:t xml:space="preserve">. Đờm ban đầu trong, ít, chỉ khác buổi sáng, sau khạc đờm cả ngày, đờm vàng. </w:t>
      </w:r>
      <w:r w:rsidR="00C26F19">
        <w:rPr>
          <w:lang w:val="en-US"/>
        </w:rPr>
        <w:t>Đây là bước quan trọng trong chẩn đoán COPD.</w:t>
      </w:r>
    </w:p>
    <w:p w14:paraId="5342FF9F" w14:textId="2A770A60" w:rsidR="009937A8" w:rsidRPr="00C26F19" w:rsidRDefault="009937A8" w:rsidP="00393DA6">
      <w:pPr>
        <w:jc w:val="both"/>
        <w:rPr>
          <w:lang w:val="en-US"/>
        </w:rPr>
      </w:pPr>
      <w:r>
        <w:rPr>
          <w:lang w:val="en-US"/>
        </w:rPr>
        <w:t>- Ho khạc đờm mạn tính trong COPD hay xuất hiện mới đây (nghĩ đến bệnh khác). Thay đổi số lượng, màu sắc, mùi đờm xác định đợt cấp.</w:t>
      </w:r>
    </w:p>
    <w:p w14:paraId="4A131434" w14:textId="0E45F169" w:rsidR="00007E80" w:rsidRPr="00007E80" w:rsidRDefault="00007E80" w:rsidP="00393DA6">
      <w:pPr>
        <w:jc w:val="both"/>
      </w:pPr>
      <w:r>
        <w:rPr>
          <w:lang w:val="en-US"/>
        </w:rPr>
        <w:t xml:space="preserve">- </w:t>
      </w:r>
      <w:r w:rsidR="000E3F59">
        <w:t>Hỏi thang điểm mMRC, CAT (đưa vào trong tiền sử)</w:t>
      </w:r>
      <w:r w:rsidR="00A514DF">
        <w:t>.</w:t>
      </w:r>
    </w:p>
    <w:p w14:paraId="481D093D" w14:textId="1A358B0B" w:rsidR="006B5966" w:rsidRPr="001236FF" w:rsidRDefault="006B5966" w:rsidP="00393DA6">
      <w:pPr>
        <w:pStyle w:val="ListParagraph"/>
        <w:numPr>
          <w:ilvl w:val="0"/>
          <w:numId w:val="16"/>
        </w:numPr>
        <w:ind w:left="0" w:firstLine="0"/>
        <w:jc w:val="both"/>
        <w:rPr>
          <w:b/>
          <w:bCs/>
        </w:rPr>
      </w:pPr>
      <w:r w:rsidRPr="001236FF">
        <w:rPr>
          <w:b/>
          <w:bCs/>
        </w:rPr>
        <w:t>Tiêu chuẩn chẩn đoán</w:t>
      </w:r>
      <w:r w:rsidR="0045723C">
        <w:rPr>
          <w:b/>
          <w:bCs/>
          <w:lang w:val="en-US"/>
        </w:rPr>
        <w:t xml:space="preserve"> COPD</w:t>
      </w:r>
    </w:p>
    <w:p w14:paraId="1B470647" w14:textId="1C18453F" w:rsidR="006B5966" w:rsidRDefault="008B2637" w:rsidP="00393DA6">
      <w:pPr>
        <w:jc w:val="both"/>
      </w:pPr>
      <w:r>
        <w:t>- Tiền sử mắc các yếu tố nguy cơ</w:t>
      </w:r>
      <w:r w:rsidR="00354D61">
        <w:t xml:space="preserve"> (hút thuốc, dùng than)</w:t>
      </w:r>
      <w:r w:rsidR="00FE0862">
        <w:t>.</w:t>
      </w:r>
      <w:r w:rsidR="006E3EA6">
        <w:t xml:space="preserve"> </w:t>
      </w:r>
      <w:r w:rsidR="00D42862">
        <w:t>Tiền sử h</w:t>
      </w:r>
      <w:r w:rsidR="00FE0862">
        <w:t>o, khạc đờm,</w:t>
      </w:r>
      <w:r w:rsidR="00354D61">
        <w:t xml:space="preserve"> khó thở</w:t>
      </w:r>
      <w:r w:rsidR="005858E2">
        <w:t xml:space="preserve"> trong COPD</w:t>
      </w:r>
      <w:r w:rsidR="00354D61">
        <w:t xml:space="preserve"> (tăng dần, liên tục, tăng lên khi gắng sức)</w:t>
      </w:r>
      <w:r w:rsidR="005858E2">
        <w:t xml:space="preserve">, </w:t>
      </w:r>
      <w:r w:rsidR="00B142C2">
        <w:t xml:space="preserve">chẩn đoán COPD trước đây, </w:t>
      </w:r>
      <w:r w:rsidR="005858E2">
        <w:t xml:space="preserve">thuốc </w:t>
      </w:r>
      <w:r w:rsidR="00570817">
        <w:t xml:space="preserve">dụng cụ điều trị </w:t>
      </w:r>
      <w:r w:rsidR="005858E2">
        <w:t>liên quan COPD</w:t>
      </w:r>
      <w:r w:rsidR="00570817">
        <w:t>.</w:t>
      </w:r>
      <w:r w:rsidR="00FB152C">
        <w:t xml:space="preserve"> Lập luận chẩn đoán COPD phải lập luận từ tiền sử</w:t>
      </w:r>
      <w:r w:rsidR="00353F89">
        <w:t xml:space="preserve"> (bệnh nhiều năm).</w:t>
      </w:r>
      <w:r w:rsidR="00FB152C">
        <w:t xml:space="preserve"> </w:t>
      </w:r>
    </w:p>
    <w:p w14:paraId="4929086D" w14:textId="0247ADBB" w:rsidR="005B6FDE" w:rsidRPr="001559EA" w:rsidRDefault="00AE5B42" w:rsidP="00393DA6">
      <w:pPr>
        <w:jc w:val="both"/>
        <w:rPr>
          <w:lang w:val="en-US"/>
        </w:rPr>
      </w:pPr>
      <w:r>
        <w:t xml:space="preserve">- </w:t>
      </w:r>
      <w:r w:rsidR="005420DE">
        <w:t>Lâm sàng</w:t>
      </w:r>
      <w:r w:rsidR="00424713">
        <w:t xml:space="preserve"> bệnh nhân khó thở nhiều năm dẫn đến thay đổi cấu trúc lồng ngực, thay đổi kiểu thở</w:t>
      </w:r>
      <w:r w:rsidR="00BF105C">
        <w:t>. Khám BN có khó thở mạn tính, có tổn thương về lồng ngực</w:t>
      </w:r>
      <w:r w:rsidR="00581CA3">
        <w:t>.</w:t>
      </w:r>
      <w:r w:rsidR="00822106">
        <w:t xml:space="preserve"> Bệnh nhân có thể có dấu hiệu lồng ngực hình thùng, nếu chưa có khám </w:t>
      </w:r>
      <w:r w:rsidR="007D2AAA">
        <w:t>rì rào phế nang giảm</w:t>
      </w:r>
      <w:r w:rsidR="00C316F9">
        <w:t xml:space="preserve"> (nêu rõ các mức độ)</w:t>
      </w:r>
      <w:r w:rsidR="007D2AAA">
        <w:t>,</w:t>
      </w:r>
      <w:r w:rsidR="00D17DBC">
        <w:t xml:space="preserve"> các dấu hiệu Ho</w:t>
      </w:r>
      <w:r w:rsidR="00AE6969">
        <w:t>ver (giảm đường kính phần dưới lồng ngực khi hít vào)</w:t>
      </w:r>
      <w:r w:rsidR="00D17DBC">
        <w:t>, dấu hiệu Cam</w:t>
      </w:r>
      <w:r w:rsidR="0002310A">
        <w:rPr>
          <w:lang w:val="en-US"/>
        </w:rPr>
        <w:t>p</w:t>
      </w:r>
      <w:r w:rsidR="00D17DBC">
        <w:t>bell</w:t>
      </w:r>
      <w:r w:rsidR="00AE6969">
        <w:t xml:space="preserve"> (khí quản đi xuống khi hít vào)</w:t>
      </w:r>
      <w:r w:rsidR="00D17DBC">
        <w:t>,</w:t>
      </w:r>
      <w:r w:rsidR="007D2AAA">
        <w:t xml:space="preserve"> phổi vang đều 2 bên phổi</w:t>
      </w:r>
      <w:r w:rsidR="0034682A">
        <w:t xml:space="preserve"> (ít)</w:t>
      </w:r>
      <w:r w:rsidR="000465B3">
        <w:t>.</w:t>
      </w:r>
    </w:p>
    <w:p w14:paraId="31DD8456" w14:textId="74112923" w:rsidR="000465B3" w:rsidRDefault="000465B3" w:rsidP="00393DA6">
      <w:pPr>
        <w:jc w:val="both"/>
      </w:pPr>
      <w:r>
        <w:t>- Cận lâm sàng:</w:t>
      </w:r>
    </w:p>
    <w:p w14:paraId="51640A4A" w14:textId="5CD27D2D" w:rsidR="000465B3" w:rsidRDefault="000465B3" w:rsidP="00393DA6">
      <w:pPr>
        <w:jc w:val="both"/>
      </w:pPr>
      <w:r>
        <w:t xml:space="preserve">+ </w:t>
      </w:r>
      <w:r w:rsidR="00441D24">
        <w:t>Tiêu chuẩn vàng là đo chức năng thông khí</w:t>
      </w:r>
    </w:p>
    <w:p w14:paraId="12190EAD" w14:textId="08F11BCA" w:rsidR="00441D24" w:rsidRDefault="00441D24" w:rsidP="00393DA6">
      <w:pPr>
        <w:jc w:val="both"/>
      </w:pPr>
      <w:r>
        <w:t>+ Xquang biến đổi cấu trúc lồng ngực, thay đổi của phổi</w:t>
      </w:r>
    </w:p>
    <w:p w14:paraId="378CD123" w14:textId="089B7205" w:rsidR="00E27C1A" w:rsidRPr="005A2EAE" w:rsidRDefault="00E27C1A" w:rsidP="00393DA6">
      <w:pPr>
        <w:pStyle w:val="ListParagraph"/>
        <w:numPr>
          <w:ilvl w:val="0"/>
          <w:numId w:val="16"/>
        </w:numPr>
        <w:ind w:left="0" w:firstLine="0"/>
        <w:jc w:val="both"/>
        <w:rPr>
          <w:b/>
          <w:bCs/>
        </w:rPr>
      </w:pPr>
      <w:r>
        <w:rPr>
          <w:b/>
          <w:bCs/>
          <w:lang w:val="en-US"/>
        </w:rPr>
        <w:t>Xét nghiệm cần làm</w:t>
      </w:r>
      <w:r w:rsidR="005338A5">
        <w:rPr>
          <w:b/>
          <w:bCs/>
          <w:lang w:val="en-US"/>
        </w:rPr>
        <w:t xml:space="preserve"> ở BN bị COPD</w:t>
      </w:r>
    </w:p>
    <w:p w14:paraId="6736DDAA" w14:textId="3C61114C" w:rsidR="005A2EAE" w:rsidRDefault="005A2EAE" w:rsidP="005A2EAE">
      <w:pPr>
        <w:pStyle w:val="ListParagraph"/>
        <w:ind w:left="0"/>
        <w:jc w:val="both"/>
        <w:rPr>
          <w:lang w:val="en-US"/>
        </w:rPr>
      </w:pPr>
      <w:r>
        <w:rPr>
          <w:lang w:val="en-US"/>
        </w:rPr>
        <w:t xml:space="preserve">- </w:t>
      </w:r>
      <w:r w:rsidR="00413C01">
        <w:rPr>
          <w:lang w:val="en-US"/>
        </w:rPr>
        <w:t>Xquang phổi (xem mô tả điển hình bên dưới)</w:t>
      </w:r>
    </w:p>
    <w:p w14:paraId="72E15E28" w14:textId="79B18DBD" w:rsidR="00413C01" w:rsidRDefault="00413C01" w:rsidP="005A2EAE">
      <w:pPr>
        <w:pStyle w:val="ListParagraph"/>
        <w:ind w:left="0"/>
        <w:jc w:val="both"/>
        <w:rPr>
          <w:lang w:val="en-US"/>
        </w:rPr>
      </w:pPr>
      <w:r>
        <w:rPr>
          <w:lang w:val="en-US"/>
        </w:rPr>
        <w:t xml:space="preserve">- </w:t>
      </w:r>
      <w:r w:rsidR="00C92C8A">
        <w:rPr>
          <w:lang w:val="en-US"/>
        </w:rPr>
        <w:t>Chụp cắt lớp vi tính phổi</w:t>
      </w:r>
      <w:r w:rsidR="00C77D22">
        <w:rPr>
          <w:lang w:val="en-US"/>
        </w:rPr>
        <w:t>:</w:t>
      </w:r>
    </w:p>
    <w:p w14:paraId="2B977E01" w14:textId="493E7BC5" w:rsidR="00C77D22" w:rsidRDefault="00C77D22" w:rsidP="005A2EAE">
      <w:pPr>
        <w:pStyle w:val="ListParagraph"/>
        <w:ind w:left="0"/>
        <w:jc w:val="both"/>
        <w:rPr>
          <w:lang w:val="en-US"/>
        </w:rPr>
      </w:pPr>
      <w:r>
        <w:rPr>
          <w:lang w:val="en-US"/>
        </w:rPr>
        <w:t xml:space="preserve">+ Hình ảnh </w:t>
      </w:r>
      <w:r w:rsidR="0002310A">
        <w:rPr>
          <w:lang w:val="en-US"/>
        </w:rPr>
        <w:t>giãn</w:t>
      </w:r>
      <w:r>
        <w:rPr>
          <w:lang w:val="en-US"/>
        </w:rPr>
        <w:t xml:space="preserve"> phế nang: Vùng sáng, không có mạch máu, bóng khí</w:t>
      </w:r>
    </w:p>
    <w:p w14:paraId="649906EE" w14:textId="234A88C0" w:rsidR="00C77D22" w:rsidRDefault="00C77D22" w:rsidP="005A2EAE">
      <w:pPr>
        <w:pStyle w:val="ListParagraph"/>
        <w:ind w:left="0"/>
        <w:jc w:val="both"/>
        <w:rPr>
          <w:lang w:val="en-US"/>
        </w:rPr>
      </w:pPr>
      <w:r>
        <w:rPr>
          <w:lang w:val="en-US"/>
        </w:rPr>
        <w:t>+ Hình ảnh dày thành phế quản: Thường thấy phế quản phân thùy với hình ảnh đường ray hoặc hình tròn của diện cắt ngang.</w:t>
      </w:r>
    </w:p>
    <w:p w14:paraId="7D6CF8AD" w14:textId="664C0B3E" w:rsidR="00C77D22" w:rsidRDefault="00C77D22" w:rsidP="005A2EAE">
      <w:pPr>
        <w:pStyle w:val="ListParagraph"/>
        <w:ind w:left="0"/>
        <w:jc w:val="both"/>
        <w:rPr>
          <w:lang w:val="en-US"/>
        </w:rPr>
      </w:pPr>
      <w:r>
        <w:rPr>
          <w:lang w:val="en-US"/>
        </w:rPr>
        <w:t>- Điện tâm đồ: Dày thất phải</w:t>
      </w:r>
      <w:r w:rsidR="00FE2AEA">
        <w:rPr>
          <w:lang w:val="en-US"/>
        </w:rPr>
        <w:t xml:space="preserve"> (R &gt; 7mm ở V1 và aVR, S sâu ở V5-V6, RV1+SV5 &gt; 11mm)</w:t>
      </w:r>
      <w:r>
        <w:rPr>
          <w:lang w:val="en-US"/>
        </w:rPr>
        <w:t>, tăng gánh nhĩ phải (P phế với P cao &gt; 2.5mm)</w:t>
      </w:r>
    </w:p>
    <w:p w14:paraId="0E582610" w14:textId="0BB962B5" w:rsidR="00CB4C68" w:rsidRDefault="00CB4C68" w:rsidP="005A2EAE">
      <w:pPr>
        <w:pStyle w:val="ListParagraph"/>
        <w:ind w:left="0"/>
        <w:jc w:val="both"/>
        <w:rPr>
          <w:lang w:val="en-US"/>
        </w:rPr>
      </w:pPr>
      <w:r>
        <w:rPr>
          <w:lang w:val="en-US"/>
        </w:rPr>
        <w:t>- Thăm dò chức năng thông khí”</w:t>
      </w:r>
    </w:p>
    <w:p w14:paraId="5C2B5C6C" w14:textId="77777777" w:rsidR="00C51A5F" w:rsidRDefault="00CB4C68" w:rsidP="005A2EAE">
      <w:pPr>
        <w:pStyle w:val="ListParagraph"/>
        <w:ind w:left="0"/>
        <w:jc w:val="both"/>
        <w:rPr>
          <w:lang w:val="en-US"/>
        </w:rPr>
      </w:pPr>
      <w:r>
        <w:rPr>
          <w:lang w:val="en-US"/>
        </w:rPr>
        <w:t>+ BN ngừng thuốc giãn phế quản 4-6h với SABA và SAMA hoặc 12-24h với LABA, LAMA.</w:t>
      </w:r>
    </w:p>
    <w:p w14:paraId="620C6E0B" w14:textId="06857A52" w:rsidR="00CB4C68" w:rsidRDefault="00C51A5F" w:rsidP="005A2EAE">
      <w:pPr>
        <w:pStyle w:val="ListParagraph"/>
        <w:ind w:left="0"/>
        <w:jc w:val="both"/>
        <w:rPr>
          <w:lang w:val="en-US"/>
        </w:rPr>
      </w:pPr>
      <w:r>
        <w:rPr>
          <w:lang w:val="en-US"/>
        </w:rPr>
        <w:t xml:space="preserve">+ </w:t>
      </w:r>
      <w:r w:rsidR="003506E9">
        <w:rPr>
          <w:lang w:val="en-US"/>
        </w:rPr>
        <w:t>Rối loạn thông khí trong COPD là rối loạn thông khí không hồi phục nên test phục hồi phế quản âm tính.</w:t>
      </w:r>
    </w:p>
    <w:p w14:paraId="5C96830F" w14:textId="15193DE6" w:rsidR="00493DAC" w:rsidRDefault="00C51A5F" w:rsidP="005A2EAE">
      <w:pPr>
        <w:pStyle w:val="ListParagraph"/>
        <w:ind w:left="0"/>
        <w:jc w:val="both"/>
        <w:rPr>
          <w:lang w:val="en-US"/>
        </w:rPr>
      </w:pPr>
      <w:r>
        <w:rPr>
          <w:lang w:val="en-US"/>
        </w:rPr>
        <w:t>- Thăm dò khí máu</w:t>
      </w:r>
      <w:r w:rsidR="00B42E9D">
        <w:rPr>
          <w:lang w:val="en-US"/>
        </w:rPr>
        <w:t xml:space="preserve"> khi FEV1 &lt;50%, PaO</w:t>
      </w:r>
      <w:r w:rsidR="00B42E9D">
        <w:rPr>
          <w:vertAlign w:val="subscript"/>
          <w:lang w:val="en-US"/>
        </w:rPr>
        <w:t>2</w:t>
      </w:r>
      <w:r w:rsidR="00B42E9D">
        <w:rPr>
          <w:lang w:val="en-US"/>
        </w:rPr>
        <w:t xml:space="preserve"> giảm, PaCO</w:t>
      </w:r>
      <w:r w:rsidR="00B42E9D">
        <w:rPr>
          <w:vertAlign w:val="subscript"/>
          <w:lang w:val="en-US"/>
        </w:rPr>
        <w:t>2</w:t>
      </w:r>
      <w:r w:rsidR="00B42E9D">
        <w:rPr>
          <w:lang w:val="en-US"/>
        </w:rPr>
        <w:t xml:space="preserve"> tăng</w:t>
      </w:r>
      <w:r w:rsidR="00493DAC">
        <w:rPr>
          <w:lang w:val="en-US"/>
        </w:rPr>
        <w:t>:</w:t>
      </w:r>
    </w:p>
    <w:p w14:paraId="2FB077AD" w14:textId="7226FF2A" w:rsidR="00493DAC" w:rsidRDefault="00493DAC" w:rsidP="00493DAC">
      <w:pPr>
        <w:pStyle w:val="ListParagraph"/>
        <w:ind w:left="0"/>
        <w:jc w:val="both"/>
        <w:rPr>
          <w:lang w:val="en-US"/>
        </w:rPr>
      </w:pPr>
      <w:r>
        <w:rPr>
          <w:lang w:val="en-US"/>
        </w:rPr>
        <w:t>+ Suy hô hấp cấp PaO</w:t>
      </w:r>
      <w:r>
        <w:rPr>
          <w:vertAlign w:val="subscript"/>
          <w:lang w:val="en-US"/>
        </w:rPr>
        <w:t>2</w:t>
      </w:r>
      <w:r>
        <w:rPr>
          <w:lang w:val="en-US"/>
        </w:rPr>
        <w:t xml:space="preserve"> &lt; 60 mmHg, PaCO</w:t>
      </w:r>
      <w:r>
        <w:rPr>
          <w:vertAlign w:val="subscript"/>
          <w:lang w:val="en-US"/>
        </w:rPr>
        <w:t>2</w:t>
      </w:r>
      <w:r>
        <w:rPr>
          <w:lang w:val="en-US"/>
        </w:rPr>
        <w:t xml:space="preserve"> &gt; 45 mmHg</w:t>
      </w:r>
    </w:p>
    <w:p w14:paraId="468FB3EF" w14:textId="198FCE96" w:rsidR="005B4FBA" w:rsidRDefault="005B4FBA" w:rsidP="005B4FBA">
      <w:pPr>
        <w:pStyle w:val="ListParagraph"/>
        <w:ind w:left="0"/>
        <w:jc w:val="both"/>
        <w:rPr>
          <w:lang w:val="en-US"/>
        </w:rPr>
      </w:pPr>
      <w:r>
        <w:rPr>
          <w:lang w:val="en-US"/>
        </w:rPr>
        <w:t>+ Suy hô hấp mạn PaO</w:t>
      </w:r>
      <w:r>
        <w:rPr>
          <w:vertAlign w:val="subscript"/>
          <w:lang w:val="en-US"/>
        </w:rPr>
        <w:t>2</w:t>
      </w:r>
      <w:r>
        <w:rPr>
          <w:lang w:val="en-US"/>
        </w:rPr>
        <w:t xml:space="preserve"> 60-70 mmHg, PaCO</w:t>
      </w:r>
      <w:r>
        <w:rPr>
          <w:vertAlign w:val="subscript"/>
          <w:lang w:val="en-US"/>
        </w:rPr>
        <w:t>2</w:t>
      </w:r>
      <w:r>
        <w:rPr>
          <w:lang w:val="en-US"/>
        </w:rPr>
        <w:t xml:space="preserve"> 50-60 mmHg</w:t>
      </w:r>
    </w:p>
    <w:p w14:paraId="04684AE5" w14:textId="0A97E362" w:rsidR="00493DAC" w:rsidRDefault="003F11E4" w:rsidP="005A2EAE">
      <w:pPr>
        <w:pStyle w:val="ListParagraph"/>
        <w:ind w:left="0"/>
        <w:jc w:val="both"/>
        <w:rPr>
          <w:lang w:val="en-US"/>
        </w:rPr>
      </w:pPr>
      <w:r>
        <w:rPr>
          <w:lang w:val="en-US"/>
        </w:rPr>
        <w:t>+ Đợt cấp suy hô hấp mạn PaCO</w:t>
      </w:r>
      <w:r>
        <w:rPr>
          <w:vertAlign w:val="subscript"/>
          <w:lang w:val="en-US"/>
        </w:rPr>
        <w:t>2</w:t>
      </w:r>
      <w:r>
        <w:rPr>
          <w:lang w:val="en-US"/>
        </w:rPr>
        <w:t xml:space="preserve"> giảm thêm 10-20 mmHg, tăng PaCO</w:t>
      </w:r>
      <w:r>
        <w:rPr>
          <w:vertAlign w:val="subscript"/>
          <w:lang w:val="en-US"/>
        </w:rPr>
        <w:t>2</w:t>
      </w:r>
      <w:r>
        <w:rPr>
          <w:lang w:val="en-US"/>
        </w:rPr>
        <w:t xml:space="preserve"> song song với pH giảm.</w:t>
      </w:r>
    </w:p>
    <w:p w14:paraId="7FFAD6A1" w14:textId="21B9C437" w:rsidR="002B6BBD" w:rsidRPr="003F11E4" w:rsidRDefault="002B6BBD" w:rsidP="005A2EAE">
      <w:pPr>
        <w:pStyle w:val="ListParagraph"/>
        <w:ind w:left="0"/>
        <w:jc w:val="both"/>
        <w:rPr>
          <w:lang w:val="en-US"/>
        </w:rPr>
      </w:pPr>
      <w:r>
        <w:rPr>
          <w:lang w:val="en-US"/>
        </w:rPr>
        <w:t>- Siêu âm tính để đánh giá tăng áp động mạch phổi, giãn thất phải, suy tim trái phối hợp.</w:t>
      </w:r>
    </w:p>
    <w:p w14:paraId="7F0A4AB5" w14:textId="50751AAA" w:rsidR="007558EA" w:rsidRPr="00E54D36" w:rsidRDefault="007558EA" w:rsidP="00393DA6">
      <w:pPr>
        <w:pStyle w:val="ListParagraph"/>
        <w:numPr>
          <w:ilvl w:val="0"/>
          <w:numId w:val="16"/>
        </w:numPr>
        <w:ind w:left="0" w:firstLine="0"/>
        <w:jc w:val="both"/>
        <w:rPr>
          <w:b/>
          <w:bCs/>
        </w:rPr>
      </w:pPr>
      <w:r>
        <w:rPr>
          <w:b/>
          <w:bCs/>
          <w:lang w:val="en-US"/>
        </w:rPr>
        <w:t>Tiêu chuẩn chẩn đoán đợt cấp</w:t>
      </w:r>
      <w:r w:rsidR="00122DB4">
        <w:rPr>
          <w:b/>
          <w:bCs/>
          <w:lang w:val="en-US"/>
        </w:rPr>
        <w:t xml:space="preserve"> và mức độ đợt cấp</w:t>
      </w:r>
      <w:r w:rsidR="00024540">
        <w:rPr>
          <w:b/>
          <w:bCs/>
          <w:lang w:val="en-US"/>
        </w:rPr>
        <w:t xml:space="preserve"> COPD</w:t>
      </w:r>
    </w:p>
    <w:p w14:paraId="1BE73DAF" w14:textId="2B2E9C83" w:rsidR="00EF1D93" w:rsidRDefault="00EF1D93" w:rsidP="00E54D36">
      <w:pPr>
        <w:pStyle w:val="ListParagraph"/>
        <w:ind w:left="0"/>
        <w:jc w:val="both"/>
        <w:rPr>
          <w:lang w:val="en-US"/>
        </w:rPr>
      </w:pPr>
      <w:r>
        <w:rPr>
          <w:lang w:val="en-US"/>
        </w:rPr>
        <w:t>a. Chẩn đoán đợt cấp</w:t>
      </w:r>
    </w:p>
    <w:p w14:paraId="74776DCC" w14:textId="599E1DF7" w:rsidR="00DF2E05" w:rsidRDefault="00EF1D93" w:rsidP="00E54D36">
      <w:pPr>
        <w:pStyle w:val="ListParagraph"/>
        <w:ind w:left="0"/>
        <w:jc w:val="both"/>
        <w:rPr>
          <w:lang w:val="en-US"/>
        </w:rPr>
      </w:pPr>
      <w:r>
        <w:rPr>
          <w:lang w:val="en-US"/>
        </w:rPr>
        <w:t xml:space="preserve">- </w:t>
      </w:r>
      <w:r w:rsidR="00DF2E05">
        <w:rPr>
          <w:lang w:val="en-US"/>
        </w:rPr>
        <w:t xml:space="preserve">Dựa theo tiêu chuẩn </w:t>
      </w:r>
      <w:r w:rsidR="00B277AF">
        <w:rPr>
          <w:lang w:val="en-US"/>
        </w:rPr>
        <w:t>A</w:t>
      </w:r>
      <w:r w:rsidR="00DF2E05">
        <w:rPr>
          <w:lang w:val="en-US"/>
        </w:rPr>
        <w:t>nthonisen (1987):</w:t>
      </w:r>
    </w:p>
    <w:p w14:paraId="2F16519E" w14:textId="1BD22802" w:rsidR="00DF2E05" w:rsidRDefault="00DF2E05" w:rsidP="00E54D36">
      <w:pPr>
        <w:pStyle w:val="ListParagraph"/>
        <w:ind w:left="0"/>
        <w:jc w:val="both"/>
        <w:rPr>
          <w:lang w:val="en-US"/>
        </w:rPr>
      </w:pPr>
      <w:r>
        <w:rPr>
          <w:lang w:val="en-US"/>
        </w:rPr>
        <w:t>+ Khó thở tăng</w:t>
      </w:r>
    </w:p>
    <w:p w14:paraId="6855831B" w14:textId="07C9530E" w:rsidR="00DF2E05" w:rsidRDefault="00DF2E05" w:rsidP="00E54D36">
      <w:pPr>
        <w:pStyle w:val="ListParagraph"/>
        <w:ind w:left="0"/>
        <w:jc w:val="both"/>
        <w:rPr>
          <w:lang w:val="en-US"/>
        </w:rPr>
      </w:pPr>
      <w:r>
        <w:rPr>
          <w:lang w:val="en-US"/>
        </w:rPr>
        <w:t>+ Kh</w:t>
      </w:r>
      <w:r w:rsidR="0002310A">
        <w:rPr>
          <w:lang w:val="en-US"/>
        </w:rPr>
        <w:t>ạ</w:t>
      </w:r>
      <w:r>
        <w:rPr>
          <w:lang w:val="en-US"/>
        </w:rPr>
        <w:t>c đờm tăng</w:t>
      </w:r>
    </w:p>
    <w:p w14:paraId="3892EE9B" w14:textId="0DAECDC4" w:rsidR="00DF2E05" w:rsidRDefault="00DF2E05" w:rsidP="00E54D36">
      <w:pPr>
        <w:pStyle w:val="ListParagraph"/>
        <w:ind w:left="0"/>
        <w:jc w:val="both"/>
        <w:rPr>
          <w:lang w:val="en-US"/>
        </w:rPr>
      </w:pPr>
      <w:r>
        <w:rPr>
          <w:lang w:val="en-US"/>
        </w:rPr>
        <w:t>+ Thay đổi màu sắc của đờm, đờm chuyển thành mủ</w:t>
      </w:r>
    </w:p>
    <w:p w14:paraId="083DB0FD" w14:textId="20FDEBCB" w:rsidR="00A87A53" w:rsidRDefault="00A87A53" w:rsidP="00E54D36">
      <w:pPr>
        <w:pStyle w:val="ListParagraph"/>
        <w:ind w:left="0"/>
        <w:jc w:val="both"/>
        <w:rPr>
          <w:lang w:val="en-US"/>
        </w:rPr>
      </w:pPr>
      <w:r>
        <w:rPr>
          <w:lang w:val="en-US"/>
        </w:rPr>
        <w:t>- Hỏi bệnh phải làm rõ tình trạng khó thở tăng thay đổi trong thời gian gần đây.</w:t>
      </w:r>
      <w:r w:rsidR="00344DC4">
        <w:rPr>
          <w:lang w:val="en-US"/>
        </w:rPr>
        <w:t xml:space="preserve"> Mô tả triệu chứng đờm, sốt, khó thở xuất hiện theo trình tự thời gian và tương quan với nhau.</w:t>
      </w:r>
    </w:p>
    <w:p w14:paraId="3B258151" w14:textId="1B78E6DF" w:rsidR="00E54D36" w:rsidRDefault="00E54D36" w:rsidP="00E54D36">
      <w:pPr>
        <w:pStyle w:val="ListParagraph"/>
        <w:ind w:left="0"/>
        <w:jc w:val="both"/>
        <w:rPr>
          <w:lang w:val="en-US"/>
        </w:rPr>
      </w:pPr>
      <w:r w:rsidRPr="00E54D36">
        <w:rPr>
          <w:lang w:val="en-US"/>
        </w:rPr>
        <w:t xml:space="preserve">- </w:t>
      </w:r>
      <w:r>
        <w:rPr>
          <w:lang w:val="en-US"/>
        </w:rPr>
        <w:t>Lâm sàng mô tả được tình trạng khó thở của đợt cấp trên nền bệnh nhân mạn tính:</w:t>
      </w:r>
    </w:p>
    <w:p w14:paraId="59C03031" w14:textId="3EAB8F06" w:rsidR="00E54D36" w:rsidRDefault="00E54D36" w:rsidP="00E54D36">
      <w:pPr>
        <w:pStyle w:val="ListParagraph"/>
        <w:ind w:left="0"/>
        <w:jc w:val="both"/>
        <w:rPr>
          <w:lang w:val="en-US"/>
        </w:rPr>
      </w:pPr>
      <w:r>
        <w:rPr>
          <w:lang w:val="en-US"/>
        </w:rPr>
        <w:t>+ Rì rào phế nang giảm cần thêm thuốc</w:t>
      </w:r>
    </w:p>
    <w:p w14:paraId="11DB819F" w14:textId="7442A672" w:rsidR="00E54D36" w:rsidRDefault="00E54D36" w:rsidP="00E54D36">
      <w:pPr>
        <w:pStyle w:val="ListParagraph"/>
        <w:ind w:left="0"/>
        <w:jc w:val="both"/>
        <w:rPr>
          <w:lang w:val="en-US"/>
        </w:rPr>
      </w:pPr>
      <w:r>
        <w:rPr>
          <w:lang w:val="en-US"/>
        </w:rPr>
        <w:t>+ Thở khí, rale rít, rale ngáy mà bình thường rale ẩm, rale nổ nghĩ đến nhiễm trùng</w:t>
      </w:r>
    </w:p>
    <w:p w14:paraId="7C7BD625" w14:textId="77777777" w:rsidR="00CA36D8" w:rsidRDefault="00980885" w:rsidP="00E54D36">
      <w:pPr>
        <w:pStyle w:val="ListParagraph"/>
        <w:ind w:left="0"/>
        <w:jc w:val="both"/>
        <w:rPr>
          <w:lang w:val="en-US"/>
        </w:rPr>
      </w:pPr>
      <w:r>
        <w:rPr>
          <w:lang w:val="en-US"/>
        </w:rPr>
        <w:t>b. Chẩn đoán mức độ đợt cấp</w:t>
      </w:r>
    </w:p>
    <w:p w14:paraId="3BF86112" w14:textId="0EB5A676" w:rsidR="00980885" w:rsidRDefault="00CA36D8" w:rsidP="00E54D36">
      <w:pPr>
        <w:pStyle w:val="ListParagraph"/>
        <w:ind w:left="0"/>
        <w:jc w:val="both"/>
        <w:rPr>
          <w:lang w:val="en-US"/>
        </w:rPr>
      </w:pPr>
      <w:r>
        <w:rPr>
          <w:lang w:val="en-US"/>
        </w:rPr>
        <w:t>- Theo Anthonisen:</w:t>
      </w:r>
    </w:p>
    <w:p w14:paraId="50DBAB92" w14:textId="48C8C3DE" w:rsidR="00CA36D8" w:rsidRDefault="00CA36D8" w:rsidP="00E54D36">
      <w:pPr>
        <w:pStyle w:val="ListParagraph"/>
        <w:ind w:left="0"/>
        <w:jc w:val="both"/>
        <w:rPr>
          <w:lang w:val="en-US"/>
        </w:rPr>
      </w:pPr>
      <w:r>
        <w:rPr>
          <w:lang w:val="en-US"/>
        </w:rPr>
        <w:t>+ Mức độ nặng khó thở tăng, đờm tăng, đờm chuyển mủ</w:t>
      </w:r>
    </w:p>
    <w:p w14:paraId="1B82B5F0" w14:textId="7C63B48A" w:rsidR="00CA36D8" w:rsidRDefault="00CA36D8" w:rsidP="00E54D36">
      <w:pPr>
        <w:pStyle w:val="ListParagraph"/>
        <w:ind w:left="0"/>
        <w:jc w:val="both"/>
        <w:rPr>
          <w:lang w:val="en-US"/>
        </w:rPr>
      </w:pPr>
      <w:r>
        <w:rPr>
          <w:lang w:val="en-US"/>
        </w:rPr>
        <w:t>+ Mức độ trung bình khi có 2 trong 3 triệu chứng mức độ nặng</w:t>
      </w:r>
    </w:p>
    <w:p w14:paraId="493CBE21" w14:textId="3376CF99" w:rsidR="00CA36D8" w:rsidRPr="00E54D36" w:rsidRDefault="00CA36D8" w:rsidP="00E54D36">
      <w:pPr>
        <w:pStyle w:val="ListParagraph"/>
        <w:ind w:left="0"/>
        <w:jc w:val="both"/>
        <w:rPr>
          <w:lang w:val="en-US"/>
        </w:rPr>
      </w:pPr>
      <w:r>
        <w:rPr>
          <w:lang w:val="en-US"/>
        </w:rPr>
        <w:t>+ Mức độ nhẹ khi có 1 trong số các triệu chứng mức độ nặng và có các triệu chứng khác như ho, tiếng rít, sốt không vì nguyên nhân nào khác, nhiễm khuẩn hô hấp &gt; 5 ngày, nhịp tim, nhịp thở tăng 5% so với ban đầu.</w:t>
      </w:r>
    </w:p>
    <w:p w14:paraId="24C3C8C2" w14:textId="406BB4F7" w:rsidR="00D942E5" w:rsidRPr="001236FF" w:rsidRDefault="00D942E5" w:rsidP="00393DA6">
      <w:pPr>
        <w:pStyle w:val="ListParagraph"/>
        <w:numPr>
          <w:ilvl w:val="0"/>
          <w:numId w:val="16"/>
        </w:numPr>
        <w:ind w:left="0" w:firstLine="0"/>
        <w:jc w:val="both"/>
        <w:rPr>
          <w:b/>
          <w:bCs/>
        </w:rPr>
      </w:pPr>
      <w:r w:rsidRPr="001236FF">
        <w:rPr>
          <w:b/>
          <w:bCs/>
        </w:rPr>
        <w:t>Nêu các nguyên nhân của đợt cấp COPD</w:t>
      </w:r>
    </w:p>
    <w:p w14:paraId="6C33A685" w14:textId="6B3E185B" w:rsidR="00D942E5" w:rsidRDefault="00D942E5" w:rsidP="00393DA6">
      <w:pPr>
        <w:jc w:val="both"/>
      </w:pPr>
      <w:r>
        <w:t>- Nhiễm trùng</w:t>
      </w:r>
      <w:r w:rsidR="00C87EFB">
        <w:t xml:space="preserve"> chiếm phần lớn (70-80%)</w:t>
      </w:r>
    </w:p>
    <w:p w14:paraId="43EBE3DC" w14:textId="7AE34A1F" w:rsidR="00D942E5" w:rsidRDefault="00D942E5" w:rsidP="00393DA6">
      <w:pPr>
        <w:jc w:val="both"/>
      </w:pPr>
      <w:r>
        <w:t xml:space="preserve">- </w:t>
      </w:r>
      <w:r w:rsidR="00C87EFB">
        <w:t>Ô nhiễm không khí, thuốc an thần, nhiệt độ môi trường giảm.</w:t>
      </w:r>
    </w:p>
    <w:p w14:paraId="7C9F7EB2" w14:textId="7C9F71C7" w:rsidR="00B51901" w:rsidRDefault="00FD08E1" w:rsidP="00393DA6">
      <w:pPr>
        <w:jc w:val="both"/>
      </w:pPr>
      <w:r>
        <w:t>- Lưu ý: Đôi khi cần loại trừ các nguyên nhân khác nhau để đưa đến kết luận.</w:t>
      </w:r>
    </w:p>
    <w:p w14:paraId="306E35FB" w14:textId="2E19BBBB" w:rsidR="009B0E4E" w:rsidRPr="001236FF" w:rsidRDefault="009B0E4E" w:rsidP="00393DA6">
      <w:pPr>
        <w:pStyle w:val="ListParagraph"/>
        <w:numPr>
          <w:ilvl w:val="0"/>
          <w:numId w:val="16"/>
        </w:numPr>
        <w:ind w:left="0" w:firstLine="0"/>
        <w:jc w:val="both"/>
        <w:rPr>
          <w:b/>
          <w:bCs/>
        </w:rPr>
      </w:pPr>
      <w:r w:rsidRPr="001236FF">
        <w:rPr>
          <w:b/>
          <w:bCs/>
        </w:rPr>
        <w:lastRenderedPageBreak/>
        <w:t>BN nghi ngờ/khẳng định đợt cấp COPD do nhiễm khuẩn biện luận như thế nào?</w:t>
      </w:r>
    </w:p>
    <w:p w14:paraId="34349459" w14:textId="2501652E" w:rsidR="009B0E4E" w:rsidRDefault="009B0E4E" w:rsidP="00393DA6">
      <w:pPr>
        <w:jc w:val="both"/>
      </w:pPr>
      <w:r>
        <w:t>- Lâm sàng ho, thay đổi đờm</w:t>
      </w:r>
    </w:p>
    <w:p w14:paraId="11460C2B" w14:textId="7F8BD06A" w:rsidR="004810B4" w:rsidRPr="004810B4" w:rsidRDefault="009B0E4E" w:rsidP="00393DA6">
      <w:pPr>
        <w:jc w:val="both"/>
      </w:pPr>
      <w:r>
        <w:t>- Công thức máu, số lượng bạch cầu, bạch cầu đa nhân trung tính tăng</w:t>
      </w:r>
      <w:r w:rsidR="00F36080">
        <w:t>, cấy đờm</w:t>
      </w:r>
      <w:r>
        <w:t>. Trong trường hợp công thức máu không tăng có thể giải thích do BN COPD thường ra vào viện nhiều, được dùng kháng sinh và corticoid.</w:t>
      </w:r>
      <w:r w:rsidR="00F36080">
        <w:t xml:space="preserve"> Trong nhiều trường hợp cấy đờm mọc rất nhiều khuẩn lạc khác nhau hoặc không mọc</w:t>
      </w:r>
      <w:r w:rsidR="007F49D9">
        <w:t xml:space="preserve"> vi khuẩn.</w:t>
      </w:r>
      <w:r w:rsidR="008F3B71">
        <w:t xml:space="preserve"> Xét nghiệm nhạy hơn trong trường hợp này có thể dùng </w:t>
      </w:r>
      <w:r w:rsidR="00E91BBA">
        <w:t>CRP, Procalcitonin (quyết định nên dùng kháng sinh hay không chứ không quyết định có nhiễm khuẩn không) và đặc</w:t>
      </w:r>
      <w:r w:rsidR="00A5126E">
        <w:t xml:space="preserve"> hiệu hơn cả là </w:t>
      </w:r>
      <w:r w:rsidR="00786AF7">
        <w:t>soi tươi đờm.</w:t>
      </w:r>
    </w:p>
    <w:p w14:paraId="197E4574" w14:textId="049FB40C" w:rsidR="00E42793" w:rsidRPr="001236FF" w:rsidRDefault="00E74B87" w:rsidP="00393DA6">
      <w:pPr>
        <w:pStyle w:val="ListParagraph"/>
        <w:numPr>
          <w:ilvl w:val="0"/>
          <w:numId w:val="16"/>
        </w:numPr>
        <w:ind w:left="0" w:firstLine="0"/>
        <w:jc w:val="both"/>
        <w:rPr>
          <w:b/>
          <w:bCs/>
        </w:rPr>
      </w:pPr>
      <w:r>
        <w:rPr>
          <w:b/>
          <w:bCs/>
          <w:lang w:val="en-US"/>
        </w:rPr>
        <w:t>Điều trị COPD</w:t>
      </w:r>
    </w:p>
    <w:p w14:paraId="6E29832A" w14:textId="5DF3A42A" w:rsidR="00E42793" w:rsidRDefault="00357F26" w:rsidP="00393DA6">
      <w:pPr>
        <w:jc w:val="both"/>
      </w:pPr>
      <w:r>
        <w:t>a. Đơn thuốc đợt cấp</w:t>
      </w:r>
    </w:p>
    <w:p w14:paraId="6506609F" w14:textId="1735A7A2" w:rsidR="008D20B4" w:rsidRDefault="006815C4" w:rsidP="00393DA6">
      <w:pPr>
        <w:jc w:val="both"/>
      </w:pPr>
      <w:r>
        <w:t>- Cho BN nhân thở oxy 1-2 l/phút.</w:t>
      </w:r>
    </w:p>
    <w:p w14:paraId="7CED3C18" w14:textId="34274E4B" w:rsidR="00BA28C8" w:rsidRDefault="0036379C" w:rsidP="00393DA6">
      <w:pPr>
        <w:jc w:val="both"/>
      </w:pPr>
      <w:r>
        <w:t>- Xịt salbutamol (Ventolin) tiếp kể cả khi BN ở nhà đã xịt Ventolin rồi do Ventolin chỉ tác dụng 3 phút.</w:t>
      </w:r>
      <w:r w:rsidR="00BA28C8">
        <w:t xml:space="preserve"> Xịt 2 nhát/lần.</w:t>
      </w:r>
    </w:p>
    <w:p w14:paraId="552F7CCD" w14:textId="522C929F" w:rsidR="00BA28C8" w:rsidRDefault="00BA28C8" w:rsidP="00393DA6">
      <w:pPr>
        <w:jc w:val="both"/>
      </w:pPr>
      <w:r>
        <w:t xml:space="preserve">- Khí dung </w:t>
      </w:r>
      <w:r w:rsidR="00AE709D">
        <w:t>cho BN. Nếu BN đỡ thì thôi, nếu không đỡ truyền thêm salbutamol.</w:t>
      </w:r>
    </w:p>
    <w:p w14:paraId="1301C218" w14:textId="760F8182" w:rsidR="00B90777" w:rsidRDefault="00B90777" w:rsidP="00393DA6">
      <w:pPr>
        <w:jc w:val="both"/>
      </w:pPr>
      <w:r>
        <w:t>- BN đỡ có thể dùng LA</w:t>
      </w:r>
      <w:r w:rsidR="003C7829">
        <w:t>B</w:t>
      </w:r>
      <w:r>
        <w:t>A</w:t>
      </w:r>
      <w:r w:rsidR="008A1E65">
        <w:t xml:space="preserve"> khi BN ổn định đỡ khó th</w:t>
      </w:r>
      <w:r w:rsidR="008E14AA">
        <w:t>ở</w:t>
      </w:r>
      <w:r>
        <w:t>.</w:t>
      </w:r>
    </w:p>
    <w:p w14:paraId="47E31497" w14:textId="33A46713" w:rsidR="00CC6A0F" w:rsidRDefault="00CC6A0F" w:rsidP="00393DA6">
      <w:pPr>
        <w:jc w:val="both"/>
      </w:pPr>
      <w:r>
        <w:t>- Corticoid dùng đường tiêm do BN khó thở nên khó dùng đường hít, uống</w:t>
      </w:r>
      <w:r w:rsidR="00044074">
        <w:t xml:space="preserve"> dễ sặc</w:t>
      </w:r>
      <w:r w:rsidR="008C29BC">
        <w:t xml:space="preserve"> liều </w:t>
      </w:r>
      <w:r w:rsidR="00976F37">
        <w:t>1mg/kg/ngày, không quá 5 ngày.</w:t>
      </w:r>
      <w:r w:rsidR="00B64EAF">
        <w:t xml:space="preserve"> Ví dụ Solumedrol 40mg x1 lọ/ngày.</w:t>
      </w:r>
    </w:p>
    <w:p w14:paraId="45131952" w14:textId="55EEF639" w:rsidR="00B64EAF" w:rsidRDefault="00B64EAF" w:rsidP="00393DA6">
      <w:pPr>
        <w:jc w:val="both"/>
      </w:pPr>
      <w:r>
        <w:t>- Acetylcystein 400-600</w:t>
      </w:r>
      <w:r w:rsidR="00224D40">
        <w:rPr>
          <w:lang w:val="en-US"/>
        </w:rPr>
        <w:t xml:space="preserve"> </w:t>
      </w:r>
      <w:r>
        <w:t>mg</w:t>
      </w:r>
      <w:r w:rsidR="00A23325">
        <w:t>. Lưu ý xem BN đủ nước chưa, nếu đờm dính dùng long đờm không hiệu quả cần bổ sung nước.</w:t>
      </w:r>
    </w:p>
    <w:p w14:paraId="320C8E03" w14:textId="5765E03A" w:rsidR="00357F26" w:rsidRDefault="00357F26" w:rsidP="00393DA6">
      <w:pPr>
        <w:jc w:val="both"/>
      </w:pPr>
      <w:r>
        <w:t>b. Đơn thuốc đang điều trị (3-5 ngày</w:t>
      </w:r>
      <w:r w:rsidR="000E3263">
        <w:t>,</w:t>
      </w:r>
      <w:r w:rsidR="00E078E2">
        <w:t xml:space="preserve"> </w:t>
      </w:r>
      <w:r w:rsidR="000E3263">
        <w:t>m</w:t>
      </w:r>
      <w:r w:rsidR="00E078E2">
        <w:t>ột đợt điều trị corticoid từ 10-15 ngày</w:t>
      </w:r>
      <w:r w:rsidR="000E3263">
        <w:t>)</w:t>
      </w:r>
      <w:r w:rsidR="00E078E2">
        <w:t>.</w:t>
      </w:r>
    </w:p>
    <w:p w14:paraId="7B27E8DA" w14:textId="76D3590E" w:rsidR="001C234B" w:rsidRDefault="001C234B" w:rsidP="00393DA6">
      <w:pPr>
        <w:jc w:val="both"/>
      </w:pPr>
      <w:r>
        <w:t>- Cân nhắc việc cắt oxy, hoặc giảm dần bằng cho thở ngắt quãng.</w:t>
      </w:r>
    </w:p>
    <w:p w14:paraId="250C611A" w14:textId="1F3BAE35" w:rsidR="001C234B" w:rsidRDefault="001C234B" w:rsidP="00393DA6">
      <w:pPr>
        <w:jc w:val="both"/>
      </w:pPr>
      <w:r>
        <w:t>- Chú ý tới cho ăn</w:t>
      </w:r>
      <w:r w:rsidR="00490698">
        <w:t xml:space="preserve"> (trán</w:t>
      </w:r>
      <w:r w:rsidR="00A33D54">
        <w:rPr>
          <w:lang w:val="en-US"/>
        </w:rPr>
        <w:t>h</w:t>
      </w:r>
      <w:r w:rsidR="00490698">
        <w:t xml:space="preserve"> táo bón, dinh dưỡng</w:t>
      </w:r>
      <w:r w:rsidR="00857401">
        <w:t>)</w:t>
      </w:r>
      <w:r>
        <w:t>, tập thở,</w:t>
      </w:r>
      <w:r w:rsidR="0020621A">
        <w:t xml:space="preserve"> sinh hoạt</w:t>
      </w:r>
      <w:r w:rsidR="00D86213">
        <w:t>.</w:t>
      </w:r>
    </w:p>
    <w:p w14:paraId="1773D7DA" w14:textId="6A6BD17D" w:rsidR="00B90777" w:rsidRDefault="00011FF5" w:rsidP="00393DA6">
      <w:pPr>
        <w:jc w:val="both"/>
      </w:pPr>
      <w:r>
        <w:t xml:space="preserve">- Dùng thuốc </w:t>
      </w:r>
      <w:r w:rsidR="005D2C63">
        <w:t>giãn phế quản tác dụng chậm thay cho tác dụng nhanh</w:t>
      </w:r>
      <w:r w:rsidR="00857401">
        <w:t xml:space="preserve"> đường xịt thay cho đường tiêm truyền toàn thân. Tốt nhất là khí dung.</w:t>
      </w:r>
    </w:p>
    <w:p w14:paraId="2624D79B" w14:textId="4B65D618" w:rsidR="005D2C63" w:rsidRDefault="005D2C63" w:rsidP="00393DA6">
      <w:pPr>
        <w:jc w:val="both"/>
      </w:pPr>
      <w:r>
        <w:t>- Cắt corticoid sau 5 ngày.</w:t>
      </w:r>
      <w:r w:rsidR="00D86213">
        <w:t xml:space="preserve"> Có thể dùng corticoid tại chỗ</w:t>
      </w:r>
      <w:r w:rsidR="0066745B">
        <w:t xml:space="preserve"> (khí dung)</w:t>
      </w:r>
      <w:r w:rsidR="00D86213">
        <w:t>.</w:t>
      </w:r>
    </w:p>
    <w:p w14:paraId="57819D6B" w14:textId="62B0161E" w:rsidR="00D86213" w:rsidRDefault="00D86213" w:rsidP="00393DA6">
      <w:pPr>
        <w:jc w:val="both"/>
      </w:pPr>
      <w:r>
        <w:t>- Cân nh</w:t>
      </w:r>
      <w:r w:rsidR="00105274">
        <w:t>ắ</w:t>
      </w:r>
      <w:r>
        <w:t>c dùng long đờm nếu cần thiết.</w:t>
      </w:r>
    </w:p>
    <w:p w14:paraId="040BBACC" w14:textId="6AD33E39" w:rsidR="00D86213" w:rsidRDefault="00D86213" w:rsidP="00393DA6">
      <w:pPr>
        <w:jc w:val="both"/>
      </w:pPr>
      <w:r>
        <w:t>- Xem xét tiếp tục sử dụng kháng sinh hay đổi kháng sinh.</w:t>
      </w:r>
    </w:p>
    <w:p w14:paraId="450706A5" w14:textId="2B022EC7" w:rsidR="000318F3" w:rsidRDefault="000318F3" w:rsidP="00393DA6">
      <w:pPr>
        <w:jc w:val="both"/>
      </w:pPr>
      <w:r>
        <w:t>- Giai đoạn này dễ mất điện giải nên cần bù nước và điện giải.</w:t>
      </w:r>
    </w:p>
    <w:p w14:paraId="01911764" w14:textId="47669BBD" w:rsidR="00357F26" w:rsidRDefault="00357F26" w:rsidP="00393DA6">
      <w:pPr>
        <w:jc w:val="both"/>
      </w:pPr>
      <w:r>
        <w:t>c. Đơn ra viện (lâu dài)</w:t>
      </w:r>
    </w:p>
    <w:p w14:paraId="467186AA" w14:textId="28453CB2" w:rsidR="000B2D87" w:rsidRDefault="000B2D87" w:rsidP="00393DA6">
      <w:pPr>
        <w:jc w:val="both"/>
      </w:pPr>
      <w:r>
        <w:t>- Hướng dẫn bệnh nhân ăn uống, sinh hoạt, tập thở. Hướng dẫn lịch tái khám, tiêm phòng, v.v.</w:t>
      </w:r>
    </w:p>
    <w:p w14:paraId="4B652166" w14:textId="5BB4EFF6" w:rsidR="000B2D87" w:rsidRDefault="00114F1B" w:rsidP="00393DA6">
      <w:pPr>
        <w:jc w:val="both"/>
      </w:pPr>
      <w:r>
        <w:t>- Dựa trên phân nhóm COPD của BN</w:t>
      </w:r>
    </w:p>
    <w:p w14:paraId="32C48E15" w14:textId="6C669829" w:rsidR="006A5B6F" w:rsidRPr="006A5B6F" w:rsidRDefault="00B16055" w:rsidP="006A5B6F">
      <w:pPr>
        <w:pStyle w:val="ListParagraph"/>
        <w:numPr>
          <w:ilvl w:val="0"/>
          <w:numId w:val="16"/>
        </w:numPr>
        <w:ind w:left="0" w:firstLine="0"/>
        <w:jc w:val="both"/>
        <w:rPr>
          <w:b/>
          <w:bCs/>
        </w:rPr>
      </w:pPr>
      <w:r>
        <w:rPr>
          <w:b/>
          <w:bCs/>
          <w:lang w:val="en-US"/>
        </w:rPr>
        <w:t>Hướng dẫn BN sử dụng thuốc giãn phế quản</w:t>
      </w:r>
    </w:p>
    <w:p w14:paraId="218FE2C7" w14:textId="36E85FDF" w:rsidR="006A5B6F" w:rsidRDefault="006A5B6F" w:rsidP="006A5B6F">
      <w:pPr>
        <w:pStyle w:val="ListParagraph"/>
        <w:ind w:left="0"/>
        <w:jc w:val="both"/>
      </w:pPr>
      <w:r>
        <w:rPr>
          <w:lang w:val="en-US"/>
        </w:rPr>
        <w:t xml:space="preserve">- </w:t>
      </w:r>
      <w:r>
        <w:t>Các nhóm thuốc giãn phế quản hiện nay đang được dùng bao gồm:</w:t>
      </w:r>
    </w:p>
    <w:p w14:paraId="27FBA89D" w14:textId="7DD2FD46" w:rsidR="006A5B6F" w:rsidRDefault="006A5B6F" w:rsidP="006A5B6F">
      <w:pPr>
        <w:pStyle w:val="ListParagraph"/>
        <w:ind w:left="0"/>
        <w:jc w:val="both"/>
      </w:pPr>
      <w:r>
        <w:rPr>
          <w:lang w:val="en-US"/>
        </w:rPr>
        <w:t xml:space="preserve">+ </w:t>
      </w:r>
      <w:r>
        <w:t>Thuốc giãn phế quản nhóm cường beta 2 adrenergic (các thuốc tác dụng nhanh, ngắn</w:t>
      </w:r>
      <w:r>
        <w:rPr>
          <w:lang w:val="en-US"/>
        </w:rPr>
        <w:t xml:space="preserve"> (SABA)</w:t>
      </w:r>
      <w:r>
        <w:t>: fenoterol, salbutamol, terbutaline; Các thuốc tác dụng chậm, kéo dài</w:t>
      </w:r>
      <w:r>
        <w:rPr>
          <w:lang w:val="en-US"/>
        </w:rPr>
        <w:t xml:space="preserve"> (LABA)</w:t>
      </w:r>
      <w:r>
        <w:t>: salmeterol, bambuterol, formoterol, indacaterol, tulobuterol).</w:t>
      </w:r>
    </w:p>
    <w:p w14:paraId="7C804AF9" w14:textId="6D7AA72B" w:rsidR="006A5B6F" w:rsidRDefault="008B2C4F" w:rsidP="006A5B6F">
      <w:pPr>
        <w:pStyle w:val="ListParagraph"/>
        <w:ind w:left="0"/>
        <w:jc w:val="both"/>
      </w:pPr>
      <w:r>
        <w:rPr>
          <w:lang w:val="en-US"/>
        </w:rPr>
        <w:t xml:space="preserve">+ </w:t>
      </w:r>
      <w:r w:rsidR="006A5B6F">
        <w:t>Thuốc giãn phế quản nhóm kháng cholinergic (thuốc tác dụng nhanh, ngắn</w:t>
      </w:r>
      <w:r>
        <w:rPr>
          <w:lang w:val="en-US"/>
        </w:rPr>
        <w:t xml:space="preserve"> (SAMA)</w:t>
      </w:r>
      <w:r w:rsidR="006A5B6F">
        <w:t>: ipratropium bromide, oxitropium bromide; Thuốc tác dụng chậm, kéo dài</w:t>
      </w:r>
      <w:r>
        <w:rPr>
          <w:lang w:val="en-US"/>
        </w:rPr>
        <w:t xml:space="preserve"> (LAMA)</w:t>
      </w:r>
      <w:r w:rsidR="006A5B6F">
        <w:t>: tiotropium bromide, aclidinium bromide, glycopyrronium bromide)</w:t>
      </w:r>
    </w:p>
    <w:p w14:paraId="60C93EA5" w14:textId="4A493649" w:rsidR="006A5B6F" w:rsidRDefault="008B2C4F" w:rsidP="006A5B6F">
      <w:pPr>
        <w:pStyle w:val="ListParagraph"/>
        <w:ind w:left="0"/>
        <w:jc w:val="both"/>
      </w:pPr>
      <w:r>
        <w:rPr>
          <w:lang w:val="en-US"/>
        </w:rPr>
        <w:t xml:space="preserve">+ </w:t>
      </w:r>
      <w:r w:rsidR="006A5B6F">
        <w:t>Thuốc giãn phế quản nhóm xanthin (nhóm thuốc này có hoạt chất theophylline, đây là thuốc có tác dụng nhanh, ngắn, tuy nhiên, hiện nay, thuốc được sản xuất dưới dạng phóng thích chậm, do đó tạo thuận lợi hơn cho người sử dụng)</w:t>
      </w:r>
    </w:p>
    <w:p w14:paraId="37E41171" w14:textId="24A2384A" w:rsidR="006A5B6F" w:rsidRDefault="008B2C4F" w:rsidP="006A5B6F">
      <w:pPr>
        <w:pStyle w:val="ListParagraph"/>
        <w:ind w:left="0"/>
        <w:jc w:val="both"/>
      </w:pPr>
      <w:r>
        <w:rPr>
          <w:lang w:val="en-US"/>
        </w:rPr>
        <w:t xml:space="preserve">+ </w:t>
      </w:r>
      <w:r w:rsidR="006A5B6F">
        <w:t>Thuốc ức chế phosphodiesterase 4 (roflumilast).</w:t>
      </w:r>
    </w:p>
    <w:p w14:paraId="7E56475F" w14:textId="3DC3DC6F" w:rsidR="008B2C4F" w:rsidRDefault="00AB212A" w:rsidP="006A5B6F">
      <w:pPr>
        <w:pStyle w:val="ListParagraph"/>
        <w:ind w:left="0"/>
        <w:jc w:val="both"/>
        <w:rPr>
          <w:lang w:val="en-US"/>
        </w:rPr>
      </w:pPr>
      <w:r>
        <w:rPr>
          <w:lang w:val="en-US"/>
        </w:rPr>
        <w:t>- Cách sử dụng:</w:t>
      </w:r>
    </w:p>
    <w:p w14:paraId="1DEC5895" w14:textId="74EF6175" w:rsidR="00C82CC2" w:rsidRPr="00AB212A" w:rsidRDefault="00C82CC2" w:rsidP="006A5B6F">
      <w:pPr>
        <w:pStyle w:val="ListParagraph"/>
        <w:ind w:left="0"/>
        <w:jc w:val="both"/>
        <w:rPr>
          <w:lang w:val="en-US"/>
        </w:rPr>
      </w:pPr>
      <w:r w:rsidRPr="00C82CC2">
        <w:rPr>
          <w:lang w:val="en-US"/>
        </w:rPr>
        <w:drawing>
          <wp:inline distT="0" distB="0" distL="0" distR="0" wp14:anchorId="1E7AAAE2" wp14:editId="0C64F21C">
            <wp:extent cx="3338513"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564" cy="4820805"/>
                    </a:xfrm>
                    <a:prstGeom prst="rect">
                      <a:avLst/>
                    </a:prstGeom>
                  </pic:spPr>
                </pic:pic>
              </a:graphicData>
            </a:graphic>
          </wp:inline>
        </w:drawing>
      </w:r>
    </w:p>
    <w:p w14:paraId="326B05F7" w14:textId="579409DE" w:rsidR="00357F26" w:rsidRPr="001236FF" w:rsidRDefault="006815C4" w:rsidP="00393DA6">
      <w:pPr>
        <w:pStyle w:val="ListParagraph"/>
        <w:numPr>
          <w:ilvl w:val="0"/>
          <w:numId w:val="16"/>
        </w:numPr>
        <w:ind w:left="0" w:firstLine="0"/>
        <w:jc w:val="both"/>
        <w:rPr>
          <w:b/>
          <w:bCs/>
        </w:rPr>
      </w:pPr>
      <w:r w:rsidRPr="001236FF">
        <w:rPr>
          <w:b/>
          <w:bCs/>
        </w:rPr>
        <w:t>Có tăng lượng oxy lên 3-4 l/phút ở BN COPD khó thở nhiều không?</w:t>
      </w:r>
    </w:p>
    <w:p w14:paraId="30D3B3A3" w14:textId="7C2A6656" w:rsidR="006815C4" w:rsidRDefault="006815C4" w:rsidP="00393DA6">
      <w:pPr>
        <w:jc w:val="both"/>
      </w:pPr>
      <w:r>
        <w:t>- Không vì khi đó BN sẽ bị ức chế hô hấp. Không những không cải thiện triệu chứng khó thở mà còn khó đào thải oxy hơn, khó thở nhiều hơn.</w:t>
      </w:r>
    </w:p>
    <w:p w14:paraId="01A4F1D3" w14:textId="46C40CE7" w:rsidR="003118BF" w:rsidRPr="00357F26" w:rsidRDefault="003118BF" w:rsidP="00393DA6">
      <w:pPr>
        <w:jc w:val="both"/>
      </w:pPr>
      <w:r>
        <w:t xml:space="preserve">- Trừ </w:t>
      </w:r>
      <w:r w:rsidR="008F2BDD">
        <w:rPr>
          <w:lang w:val="en-US"/>
        </w:rPr>
        <w:t>một</w:t>
      </w:r>
      <w:r>
        <w:t xml:space="preserve"> số trường hợp cụ thể.</w:t>
      </w:r>
    </w:p>
    <w:p w14:paraId="46033AC6" w14:textId="4D68A8A2" w:rsidR="00001C74" w:rsidRPr="00001C74" w:rsidRDefault="00001C74" w:rsidP="00393DA6">
      <w:pPr>
        <w:pStyle w:val="ListParagraph"/>
        <w:numPr>
          <w:ilvl w:val="0"/>
          <w:numId w:val="16"/>
        </w:numPr>
        <w:ind w:left="0" w:firstLine="0"/>
        <w:jc w:val="both"/>
        <w:rPr>
          <w:b/>
          <w:bCs/>
        </w:rPr>
      </w:pPr>
      <w:r>
        <w:rPr>
          <w:b/>
          <w:bCs/>
          <w:lang w:val="en-US"/>
        </w:rPr>
        <w:t>FEV1, FEV1/FVC là gì?</w:t>
      </w:r>
    </w:p>
    <w:p w14:paraId="431A2BEA" w14:textId="0A1553A5" w:rsidR="00001C74" w:rsidRDefault="00F72118" w:rsidP="00001C74">
      <w:pPr>
        <w:pStyle w:val="ListParagraph"/>
        <w:ind w:left="0"/>
        <w:jc w:val="both"/>
        <w:rPr>
          <w:lang w:val="en-US"/>
        </w:rPr>
      </w:pPr>
      <w:r>
        <w:rPr>
          <w:lang w:val="en-US"/>
        </w:rPr>
        <w:t xml:space="preserve">- </w:t>
      </w:r>
      <w:r w:rsidRPr="00F72118">
        <w:rPr>
          <w:lang w:val="en-US"/>
        </w:rPr>
        <w:t>Thể tích khí thở ra gắng sức trong 1 giây đầu tiên (FEV1 - viết tắt của Forced expiratory volume in one second).</w:t>
      </w:r>
    </w:p>
    <w:p w14:paraId="6F36964A" w14:textId="31B61644" w:rsidR="00F72118" w:rsidRDefault="00F72118" w:rsidP="00001C74">
      <w:pPr>
        <w:pStyle w:val="ListParagraph"/>
        <w:ind w:left="0"/>
        <w:jc w:val="both"/>
        <w:rPr>
          <w:lang w:val="en-US"/>
        </w:rPr>
      </w:pPr>
      <w:r>
        <w:rPr>
          <w:lang w:val="en-US"/>
        </w:rPr>
        <w:t xml:space="preserve">- </w:t>
      </w:r>
      <w:r w:rsidRPr="00F72118">
        <w:rPr>
          <w:lang w:val="en-US"/>
        </w:rPr>
        <w:t>Dung tích sống gắng sức (FVC): Thể tích khí có thể thổi ra tối đa</w:t>
      </w:r>
      <w:r w:rsidR="00AC58DA">
        <w:rPr>
          <w:lang w:val="en-US"/>
        </w:rPr>
        <w:t>.</w:t>
      </w:r>
    </w:p>
    <w:p w14:paraId="318101FD" w14:textId="07681E42" w:rsidR="00032FF3" w:rsidRPr="00F72118" w:rsidRDefault="00032FF3" w:rsidP="00001C74">
      <w:pPr>
        <w:pStyle w:val="ListParagraph"/>
        <w:ind w:left="0"/>
        <w:jc w:val="both"/>
        <w:rPr>
          <w:lang w:val="en-US"/>
        </w:rPr>
      </w:pPr>
      <w:r>
        <w:rPr>
          <w:lang w:val="en-US"/>
        </w:rPr>
        <w:t xml:space="preserve">- </w:t>
      </w:r>
      <w:r w:rsidRPr="00032FF3">
        <w:rPr>
          <w:lang w:val="en-US"/>
        </w:rPr>
        <w:t>Chỉ số FEV1/FVC: Tỷ lệ giữa 2 thông số trên, giúp đánh giá tình trạng tắc nghẽn phổi.</w:t>
      </w:r>
    </w:p>
    <w:p w14:paraId="3E1F036F" w14:textId="1C5767E6" w:rsidR="00B50611" w:rsidRDefault="00B50611" w:rsidP="00393DA6">
      <w:pPr>
        <w:pStyle w:val="ListParagraph"/>
        <w:numPr>
          <w:ilvl w:val="0"/>
          <w:numId w:val="16"/>
        </w:numPr>
        <w:ind w:left="0" w:firstLine="0"/>
        <w:jc w:val="both"/>
        <w:rPr>
          <w:b/>
          <w:bCs/>
        </w:rPr>
      </w:pPr>
      <w:r w:rsidRPr="001236FF">
        <w:rPr>
          <w:b/>
          <w:bCs/>
        </w:rPr>
        <w:t xml:space="preserve">Xquang COPD có đặc trưng </w:t>
      </w:r>
      <w:r w:rsidR="00E928CF" w:rsidRPr="001236FF">
        <w:rPr>
          <w:b/>
          <w:bCs/>
        </w:rPr>
        <w:t>như thế nào?</w:t>
      </w:r>
    </w:p>
    <w:p w14:paraId="60399F78" w14:textId="29421C5A" w:rsidR="008944C9" w:rsidRDefault="00B51549" w:rsidP="008944C9">
      <w:pPr>
        <w:pStyle w:val="ListParagraph"/>
        <w:ind w:left="0"/>
        <w:jc w:val="both"/>
        <w:rPr>
          <w:lang w:val="en-US"/>
        </w:rPr>
      </w:pPr>
      <w:r>
        <w:rPr>
          <w:lang w:val="en-US"/>
        </w:rPr>
        <w:t>- Hình ảnh của viêm phế quản mạn “phổi bẩn”</w:t>
      </w:r>
      <w:r w:rsidR="000F21D7">
        <w:rPr>
          <w:lang w:val="en-US"/>
        </w:rPr>
        <w:t xml:space="preserve"> (viêm)</w:t>
      </w:r>
      <w:r w:rsidR="00EF3DEB">
        <w:rPr>
          <w:lang w:val="en-US"/>
        </w:rPr>
        <w:t>:</w:t>
      </w:r>
    </w:p>
    <w:p w14:paraId="642530BA" w14:textId="6E3AAE03" w:rsidR="00EF3DEB" w:rsidRDefault="006E5136" w:rsidP="008944C9">
      <w:pPr>
        <w:pStyle w:val="ListParagraph"/>
        <w:ind w:left="0"/>
        <w:jc w:val="both"/>
        <w:rPr>
          <w:lang w:val="en-US"/>
        </w:rPr>
      </w:pPr>
      <w:r>
        <w:rPr>
          <w:lang w:val="en-US"/>
        </w:rPr>
        <w:t>+ Tăng đậm nhánh phế quản: dày thành phế quản từ 3-7 mm.</w:t>
      </w:r>
    </w:p>
    <w:p w14:paraId="5C329F07" w14:textId="51C1889F" w:rsidR="006E5136" w:rsidRDefault="006E5136" w:rsidP="008944C9">
      <w:pPr>
        <w:pStyle w:val="ListParagraph"/>
        <w:ind w:left="0"/>
        <w:jc w:val="both"/>
        <w:rPr>
          <w:lang w:val="en-US"/>
        </w:rPr>
      </w:pPr>
      <w:r>
        <w:rPr>
          <w:lang w:val="en-US"/>
        </w:rPr>
        <w:t xml:space="preserve">+ </w:t>
      </w:r>
      <w:r w:rsidR="002A16BD">
        <w:rPr>
          <w:lang w:val="en-US"/>
        </w:rPr>
        <w:t>Viêm xung quanh phế quản xuất hiện các nốt, bờ phế quản lờ mờ</w:t>
      </w:r>
    </w:p>
    <w:p w14:paraId="08A32B1C" w14:textId="7E98069B" w:rsidR="002A16BD" w:rsidRDefault="002A16BD" w:rsidP="008944C9">
      <w:pPr>
        <w:pStyle w:val="ListParagraph"/>
        <w:ind w:left="0"/>
        <w:jc w:val="both"/>
        <w:rPr>
          <w:lang w:val="en-US"/>
        </w:rPr>
      </w:pPr>
      <w:r>
        <w:rPr>
          <w:lang w:val="en-US"/>
        </w:rPr>
        <w:t>+ Mạch máu cạnh tim tăng đậm</w:t>
      </w:r>
    </w:p>
    <w:p w14:paraId="29427181" w14:textId="2E107F95" w:rsidR="002A16BD" w:rsidRDefault="00655702" w:rsidP="008944C9">
      <w:pPr>
        <w:pStyle w:val="ListParagraph"/>
        <w:ind w:left="0"/>
        <w:jc w:val="both"/>
        <w:rPr>
          <w:lang w:val="en-US"/>
        </w:rPr>
      </w:pPr>
      <w:r>
        <w:rPr>
          <w:lang w:val="en-US"/>
        </w:rPr>
        <w:t xml:space="preserve">- </w:t>
      </w:r>
      <w:r w:rsidR="00465051">
        <w:rPr>
          <w:lang w:val="en-US"/>
        </w:rPr>
        <w:t xml:space="preserve">Hình ảnh </w:t>
      </w:r>
      <w:r w:rsidR="0002310A">
        <w:rPr>
          <w:lang w:val="en-US"/>
        </w:rPr>
        <w:t>giãn</w:t>
      </w:r>
      <w:r w:rsidR="00465051">
        <w:rPr>
          <w:lang w:val="en-US"/>
        </w:rPr>
        <w:t xml:space="preserve"> phế nang</w:t>
      </w:r>
      <w:r w:rsidR="006F1D48">
        <w:rPr>
          <w:lang w:val="en-US"/>
        </w:rPr>
        <w:t xml:space="preserve"> (điển hình)</w:t>
      </w:r>
      <w:r w:rsidR="00465051">
        <w:rPr>
          <w:lang w:val="en-US"/>
        </w:rPr>
        <w:t>:</w:t>
      </w:r>
    </w:p>
    <w:p w14:paraId="16CC0E1E" w14:textId="44A10257" w:rsidR="00465051" w:rsidRDefault="00465051" w:rsidP="008944C9">
      <w:pPr>
        <w:pStyle w:val="ListParagraph"/>
        <w:ind w:left="0"/>
        <w:jc w:val="both"/>
        <w:rPr>
          <w:lang w:val="en-US"/>
        </w:rPr>
      </w:pPr>
      <w:r>
        <w:rPr>
          <w:lang w:val="en-US"/>
        </w:rPr>
        <w:t xml:space="preserve">+ Lồng ngực </w:t>
      </w:r>
      <w:r w:rsidR="0002310A">
        <w:rPr>
          <w:lang w:val="en-US"/>
        </w:rPr>
        <w:t>giãn</w:t>
      </w:r>
      <w:r>
        <w:rPr>
          <w:lang w:val="en-US"/>
        </w:rPr>
        <w:t xml:space="preserve">: </w:t>
      </w:r>
      <w:r w:rsidR="00536829">
        <w:rPr>
          <w:lang w:val="en-US"/>
        </w:rPr>
        <w:t>Trường phổi 2 bên tăng sáng, vòm hoành hạ thấp và chúc xuống, xương sườn nằm ngang, tim giọt nước.</w:t>
      </w:r>
    </w:p>
    <w:p w14:paraId="244455DA" w14:textId="46CA17D9" w:rsidR="00536829" w:rsidRDefault="00536829" w:rsidP="008944C9">
      <w:pPr>
        <w:pStyle w:val="ListParagraph"/>
        <w:ind w:left="0"/>
        <w:jc w:val="both"/>
        <w:rPr>
          <w:lang w:val="en-US"/>
        </w:rPr>
      </w:pPr>
      <w:r>
        <w:rPr>
          <w:lang w:val="en-US"/>
        </w:rPr>
        <w:t xml:space="preserve">+ </w:t>
      </w:r>
      <w:r w:rsidR="009C3973">
        <w:rPr>
          <w:lang w:val="en-US"/>
        </w:rPr>
        <w:t>Mạch máu ngoại vi thưa thớt, bóng khí.</w:t>
      </w:r>
    </w:p>
    <w:p w14:paraId="5201A9DC" w14:textId="1FB8BEF3" w:rsidR="009C3973" w:rsidRDefault="00460221" w:rsidP="008944C9">
      <w:pPr>
        <w:pStyle w:val="ListParagraph"/>
        <w:ind w:left="0"/>
        <w:jc w:val="both"/>
        <w:rPr>
          <w:lang w:val="en-US"/>
        </w:rPr>
      </w:pPr>
      <w:r>
        <w:rPr>
          <w:lang w:val="en-US"/>
        </w:rPr>
        <w:t>- Hình ảnh tăng áp lực động mạch phổi</w:t>
      </w:r>
      <w:r w:rsidR="00F47A44">
        <w:rPr>
          <w:lang w:val="en-US"/>
        </w:rPr>
        <w:t xml:space="preserve"> (giai đoạn muộn)</w:t>
      </w:r>
      <w:r w:rsidR="00994BB5">
        <w:rPr>
          <w:lang w:val="en-US"/>
        </w:rPr>
        <w:t xml:space="preserve">: Cung động mạch phổi nổi, mạch ngoại vi thưa, tim không to hoặc hơi to, suy tim toàn bộ giai đoạn </w:t>
      </w:r>
      <w:r w:rsidR="00C005E0">
        <w:rPr>
          <w:lang w:val="en-US"/>
        </w:rPr>
        <w:t>sau</w:t>
      </w:r>
      <w:r w:rsidR="00994BB5">
        <w:rPr>
          <w:lang w:val="en-US"/>
        </w:rPr>
        <w:t>.</w:t>
      </w:r>
    </w:p>
    <w:p w14:paraId="3651743C" w14:textId="57452B20" w:rsidR="00141871" w:rsidRPr="00B51549" w:rsidRDefault="00141871" w:rsidP="008944C9">
      <w:pPr>
        <w:pStyle w:val="ListParagraph"/>
        <w:ind w:left="0"/>
        <w:jc w:val="both"/>
        <w:rPr>
          <w:lang w:val="en-US"/>
        </w:rPr>
      </w:pPr>
      <w:r>
        <w:rPr>
          <w:lang w:val="en-US"/>
        </w:rPr>
        <w:t xml:space="preserve">- Giai đoạn muộn </w:t>
      </w:r>
      <w:r w:rsidR="00C005E0">
        <w:rPr>
          <w:lang w:val="en-US"/>
        </w:rPr>
        <w:t>có hội chứng phế quản hoặc hình ảnh khí phế thũng: Phế trường 2 bên quá sáng, cơ hoành hạ thấp, khoang liên sườn giãn rộng, nh</w:t>
      </w:r>
      <w:r w:rsidR="003B70CF">
        <w:rPr>
          <w:lang w:val="en-US"/>
        </w:rPr>
        <w:t>á</w:t>
      </w:r>
      <w:r w:rsidR="00C005E0">
        <w:rPr>
          <w:lang w:val="en-US"/>
        </w:rPr>
        <w:t xml:space="preserve">nh động </w:t>
      </w:r>
      <w:r w:rsidR="00843BCB">
        <w:rPr>
          <w:lang w:val="en-US"/>
        </w:rPr>
        <w:t>mạch</w:t>
      </w:r>
      <w:r w:rsidR="00C005E0">
        <w:rPr>
          <w:lang w:val="en-US"/>
        </w:rPr>
        <w:t xml:space="preserve"> thùy dưới phổi phải &gt; 16mm.</w:t>
      </w:r>
    </w:p>
    <w:p w14:paraId="5F1B0530" w14:textId="43ED011C" w:rsidR="00546FE4" w:rsidRPr="001236FF" w:rsidRDefault="00546FE4" w:rsidP="00393DA6">
      <w:pPr>
        <w:pStyle w:val="ListParagraph"/>
        <w:numPr>
          <w:ilvl w:val="0"/>
          <w:numId w:val="16"/>
        </w:numPr>
        <w:ind w:left="0" w:firstLine="0"/>
        <w:jc w:val="both"/>
        <w:rPr>
          <w:b/>
          <w:bCs/>
        </w:rPr>
      </w:pPr>
      <w:r w:rsidRPr="001236FF">
        <w:rPr>
          <w:b/>
          <w:bCs/>
        </w:rPr>
        <w:t>Soi đờm như thế nào là nhiễm khuẩn, nhiễm nấm, nhiễm k</w:t>
      </w:r>
      <w:r w:rsidR="00233BC7">
        <w:rPr>
          <w:b/>
          <w:bCs/>
          <w:lang w:val="en-US"/>
        </w:rPr>
        <w:t>ý</w:t>
      </w:r>
      <w:r w:rsidRPr="001236FF">
        <w:rPr>
          <w:b/>
          <w:bCs/>
        </w:rPr>
        <w:t xml:space="preserve"> sinh trùng?</w:t>
      </w:r>
    </w:p>
    <w:p w14:paraId="35E49D23" w14:textId="15610D53" w:rsidR="00903AF2" w:rsidRPr="000D2AD4" w:rsidRDefault="00903AF2" w:rsidP="00393DA6">
      <w:pPr>
        <w:jc w:val="both"/>
        <w:rPr>
          <w:lang w:val="en-US"/>
        </w:rPr>
      </w:pPr>
      <w:r w:rsidRPr="00903AF2">
        <w:t xml:space="preserve">- </w:t>
      </w:r>
      <w:r>
        <w:t>Nấm thấy sợi nấm</w:t>
      </w:r>
      <w:r w:rsidR="000D2AD4">
        <w:rPr>
          <w:lang w:val="en-US"/>
        </w:rPr>
        <w:t>, tương tự nhiễm k</w:t>
      </w:r>
      <w:r w:rsidR="00233BC7">
        <w:rPr>
          <w:lang w:val="en-US"/>
        </w:rPr>
        <w:t>ý</w:t>
      </w:r>
      <w:r w:rsidR="000D2AD4">
        <w:rPr>
          <w:lang w:val="en-US"/>
        </w:rPr>
        <w:t xml:space="preserve"> sinh trùng sẽ thấy hình ảnh k</w:t>
      </w:r>
      <w:r w:rsidR="002200DF">
        <w:rPr>
          <w:lang w:val="en-US"/>
        </w:rPr>
        <w:t>ý</w:t>
      </w:r>
      <w:r w:rsidR="000D2AD4">
        <w:rPr>
          <w:lang w:val="en-US"/>
        </w:rPr>
        <w:t xml:space="preserve"> sinh trùng</w:t>
      </w:r>
    </w:p>
    <w:p w14:paraId="7CCB9754" w14:textId="0BD4EC8F" w:rsidR="00107BAD" w:rsidRPr="00B621BA" w:rsidRDefault="00107BAD" w:rsidP="00393DA6">
      <w:pPr>
        <w:pStyle w:val="ListParagraph"/>
        <w:numPr>
          <w:ilvl w:val="0"/>
          <w:numId w:val="16"/>
        </w:numPr>
        <w:ind w:left="0" w:firstLine="0"/>
        <w:jc w:val="both"/>
        <w:rPr>
          <w:b/>
          <w:bCs/>
        </w:rPr>
      </w:pPr>
      <w:r>
        <w:rPr>
          <w:b/>
          <w:bCs/>
          <w:lang w:val="en-US"/>
        </w:rPr>
        <w:t>Test phục hồi phế quản thực hiện như nào?</w:t>
      </w:r>
    </w:p>
    <w:p w14:paraId="0283F1BC" w14:textId="28F3F8FF" w:rsidR="00B621BA" w:rsidRPr="00BD66FB" w:rsidRDefault="00BD66FB" w:rsidP="00B621BA">
      <w:pPr>
        <w:pStyle w:val="ListParagraph"/>
        <w:ind w:left="0"/>
        <w:jc w:val="both"/>
        <w:rPr>
          <w:lang w:val="en-US"/>
        </w:rPr>
      </w:pPr>
      <w:r>
        <w:rPr>
          <w:lang w:val="en-US"/>
        </w:rPr>
        <w:t>Đo FEV1 lần đầu rồi xịt hoặc khí dung 200 mcg Salbutamol cho BN, sau 10-15 phút đo lại FEV1. Nếu FEV1 tăng 12% và &lt; 200ml thì test phục hồi phế quản âm tính, loại trừ được chẩn đoán hen phế quản.</w:t>
      </w:r>
      <w:r w:rsidR="009F0694">
        <w:rPr>
          <w:lang w:val="en-US"/>
        </w:rPr>
        <w:t xml:space="preserve"> Lưu ý thực hiện khi BN ổn định.</w:t>
      </w:r>
    </w:p>
    <w:p w14:paraId="0BF5232F" w14:textId="40502D39" w:rsidR="006B5966" w:rsidRDefault="006B5966" w:rsidP="00393DA6">
      <w:pPr>
        <w:pStyle w:val="ListParagraph"/>
        <w:numPr>
          <w:ilvl w:val="0"/>
          <w:numId w:val="16"/>
        </w:numPr>
        <w:ind w:left="0" w:firstLine="0"/>
        <w:jc w:val="both"/>
        <w:rPr>
          <w:b/>
          <w:bCs/>
        </w:rPr>
      </w:pPr>
      <w:r w:rsidRPr="001236FF">
        <w:rPr>
          <w:b/>
          <w:bCs/>
        </w:rPr>
        <w:t>Khi nào cần đo chức năng thông khí phổi ở BN nghi ngờ COPD</w:t>
      </w:r>
    </w:p>
    <w:p w14:paraId="07D0812C" w14:textId="48D98854" w:rsidR="003C7C10" w:rsidRDefault="003C7C10" w:rsidP="003C7C10">
      <w:pPr>
        <w:pStyle w:val="ListParagraph"/>
        <w:ind w:left="0"/>
        <w:jc w:val="both"/>
      </w:pPr>
      <w:r>
        <w:rPr>
          <w:rFonts w:ascii="Segoe UI Emoji" w:hAnsi="Segoe UI Emoji" w:cs="Segoe UI Emoji"/>
          <w:lang w:val="en-US"/>
        </w:rPr>
        <w:t xml:space="preserve">a. </w:t>
      </w:r>
      <w:r>
        <w:t>Chỉ định của chức năng thông khí phổi?</w:t>
      </w:r>
    </w:p>
    <w:p w14:paraId="64F83CD7" w14:textId="2B89BA4E" w:rsidR="003C7C10" w:rsidRPr="003C7C10" w:rsidRDefault="003C7C10" w:rsidP="003C7C10">
      <w:pPr>
        <w:pStyle w:val="ListParagraph"/>
        <w:ind w:left="0"/>
        <w:jc w:val="both"/>
        <w:rPr>
          <w:lang w:val="en-US"/>
        </w:rPr>
      </w:pPr>
      <w:r>
        <w:rPr>
          <w:rFonts w:ascii="Segoe UI Emoji" w:hAnsi="Segoe UI Emoji" w:cs="Segoe UI Emoji"/>
          <w:lang w:val="en-US"/>
        </w:rPr>
        <w:t xml:space="preserve">- </w:t>
      </w:r>
      <w:r>
        <w:t>Chẩn đoán</w:t>
      </w:r>
      <w:r>
        <w:rPr>
          <w:lang w:val="en-US"/>
        </w:rPr>
        <w:t>:</w:t>
      </w:r>
    </w:p>
    <w:p w14:paraId="10F96D0F" w14:textId="0976E461" w:rsidR="003C7C10" w:rsidRPr="003C7C10" w:rsidRDefault="003C7C10" w:rsidP="003C7C10">
      <w:pPr>
        <w:pStyle w:val="ListParagraph"/>
        <w:ind w:left="0"/>
        <w:jc w:val="both"/>
        <w:rPr>
          <w:lang w:val="en-US"/>
        </w:rPr>
      </w:pPr>
      <w:r>
        <w:rPr>
          <w:lang w:val="en-US"/>
        </w:rPr>
        <w:t xml:space="preserve">+ </w:t>
      </w:r>
      <w:r>
        <w:t xml:space="preserve">Đánh giá các triệu chứng, dấu hiệu hoặc các kết quả xét nghiệm bất thường nghi do bệnh lý hô hấp như: ho, khó thở, khạc đờm, giảm </w:t>
      </w:r>
      <w:r>
        <w:rPr>
          <w:lang w:val="en-US"/>
        </w:rPr>
        <w:t>o</w:t>
      </w:r>
      <w:r>
        <w:t>xy máu, đa hồng cầu</w:t>
      </w:r>
      <w:r>
        <w:rPr>
          <w:lang w:val="en-US"/>
        </w:rPr>
        <w:t>, v.v</w:t>
      </w:r>
    </w:p>
    <w:p w14:paraId="77AB28CC" w14:textId="08B7D69F" w:rsidR="003C7C10" w:rsidRDefault="003C7C10" w:rsidP="003C7C10">
      <w:pPr>
        <w:pStyle w:val="ListParagraph"/>
        <w:ind w:left="0"/>
        <w:jc w:val="both"/>
      </w:pPr>
      <w:r>
        <w:rPr>
          <w:rFonts w:ascii="Segoe UI Emoji" w:hAnsi="Segoe UI Emoji" w:cs="Segoe UI Emoji"/>
          <w:lang w:val="en-US"/>
        </w:rPr>
        <w:t xml:space="preserve">+ </w:t>
      </w:r>
      <w:r>
        <w:t>Đánh giá tác động của các bệnh lý, rối loạn khác lên cơ quan hô hấp</w:t>
      </w:r>
    </w:p>
    <w:p w14:paraId="7C4905C7" w14:textId="2447C156" w:rsidR="003C7C10" w:rsidRPr="003C7C10" w:rsidRDefault="003C7C10" w:rsidP="003C7C10">
      <w:pPr>
        <w:pStyle w:val="ListParagraph"/>
        <w:ind w:left="0"/>
        <w:jc w:val="both"/>
        <w:rPr>
          <w:lang w:val="en-US"/>
        </w:rPr>
      </w:pPr>
      <w:r>
        <w:rPr>
          <w:rFonts w:ascii="Segoe UI Emoji" w:hAnsi="Segoe UI Emoji" w:cs="Segoe UI Emoji"/>
          <w:lang w:val="en-US"/>
        </w:rPr>
        <w:t xml:space="preserve">+ </w:t>
      </w:r>
      <w:r>
        <w:t>Sàng lọc cho các đối tượng có yếu tố nguy cơ như: hút thuốc lá, làm việc trong môi trường độc hại</w:t>
      </w:r>
      <w:r>
        <w:rPr>
          <w:lang w:val="en-US"/>
        </w:rPr>
        <w:t>, v.v</w:t>
      </w:r>
    </w:p>
    <w:p w14:paraId="0DFCCF98" w14:textId="5F9D86C5" w:rsidR="003C7C10" w:rsidRDefault="003C7C10" w:rsidP="003C7C10">
      <w:pPr>
        <w:pStyle w:val="ListParagraph"/>
        <w:ind w:left="0"/>
        <w:jc w:val="both"/>
      </w:pPr>
      <w:r>
        <w:rPr>
          <w:lang w:val="en-US"/>
        </w:rPr>
        <w:t xml:space="preserve">+ </w:t>
      </w:r>
      <w:r>
        <w:t>Đánh giá nguy cơ trước phẫu thuật, thủ thuật</w:t>
      </w:r>
    </w:p>
    <w:p w14:paraId="4D053100" w14:textId="424DAC2B" w:rsidR="003C7C10" w:rsidRDefault="003C7C10" w:rsidP="003C7C10">
      <w:pPr>
        <w:pStyle w:val="ListParagraph"/>
        <w:ind w:left="0"/>
        <w:jc w:val="both"/>
      </w:pPr>
      <w:r>
        <w:rPr>
          <w:lang w:val="en-US"/>
        </w:rPr>
        <w:t xml:space="preserve">+ </w:t>
      </w:r>
      <w:r>
        <w:t>Đánh giá chức năng phổi trước khi tập luyện gắng sức, tập phục hồi chức năng</w:t>
      </w:r>
    </w:p>
    <w:p w14:paraId="32B90A03" w14:textId="2C473BC8" w:rsidR="003C7C10" w:rsidRDefault="003C7C10" w:rsidP="003C7C10">
      <w:pPr>
        <w:pStyle w:val="ListParagraph"/>
        <w:ind w:left="0"/>
        <w:jc w:val="both"/>
      </w:pPr>
      <w:r>
        <w:rPr>
          <w:lang w:val="en-US"/>
        </w:rPr>
        <w:t xml:space="preserve">+ </w:t>
      </w:r>
      <w:r>
        <w:t>Đánh giá mức độ thương tật</w:t>
      </w:r>
    </w:p>
    <w:p w14:paraId="4EBE4935" w14:textId="5DBCFA3B" w:rsidR="003C7C10" w:rsidRPr="003C7C10" w:rsidRDefault="003C7C10" w:rsidP="003C7C10">
      <w:pPr>
        <w:pStyle w:val="ListParagraph"/>
        <w:ind w:left="0"/>
        <w:jc w:val="both"/>
        <w:rPr>
          <w:lang w:val="en-US"/>
        </w:rPr>
      </w:pPr>
      <w:r>
        <w:rPr>
          <w:lang w:val="en-US"/>
        </w:rPr>
        <w:t>-</w:t>
      </w:r>
      <w:r>
        <w:t xml:space="preserve"> Theo dõi</w:t>
      </w:r>
      <w:r>
        <w:rPr>
          <w:lang w:val="en-US"/>
        </w:rPr>
        <w:t>:</w:t>
      </w:r>
    </w:p>
    <w:p w14:paraId="515F541C" w14:textId="1077D5E4" w:rsidR="003C7C10" w:rsidRPr="003C7C10" w:rsidRDefault="003C7C10" w:rsidP="003C7C10">
      <w:pPr>
        <w:pStyle w:val="ListParagraph"/>
        <w:ind w:left="0"/>
        <w:jc w:val="both"/>
        <w:rPr>
          <w:lang w:val="en-US"/>
        </w:rPr>
      </w:pPr>
      <w:r>
        <w:rPr>
          <w:lang w:val="en-US"/>
        </w:rPr>
        <w:t>+</w:t>
      </w:r>
      <w:r>
        <w:t xml:space="preserve"> Theo dõi mức độ tiến triển của các bệnh lý như: COPD, </w:t>
      </w:r>
      <w:r>
        <w:rPr>
          <w:lang w:val="en-US"/>
        </w:rPr>
        <w:t>h</w:t>
      </w:r>
      <w:r>
        <w:t xml:space="preserve">en phế quản, </w:t>
      </w:r>
      <w:r>
        <w:rPr>
          <w:lang w:val="en-US"/>
        </w:rPr>
        <w:t>b</w:t>
      </w:r>
      <w:r>
        <w:t>ệnh phổi kẽ</w:t>
      </w:r>
      <w:r>
        <w:rPr>
          <w:lang w:val="en-US"/>
        </w:rPr>
        <w:t>, v.v</w:t>
      </w:r>
    </w:p>
    <w:p w14:paraId="6A0307D4" w14:textId="4E2D6663" w:rsidR="003C7C10" w:rsidRDefault="003C7C10" w:rsidP="003C7C10">
      <w:pPr>
        <w:pStyle w:val="ListParagraph"/>
        <w:ind w:left="0"/>
        <w:jc w:val="both"/>
      </w:pPr>
      <w:r>
        <w:rPr>
          <w:lang w:val="en-US"/>
        </w:rPr>
        <w:t>+</w:t>
      </w:r>
      <w:r>
        <w:t xml:space="preserve"> Theo dõi đáp ứng sau một can thiệp điều trị</w:t>
      </w:r>
    </w:p>
    <w:p w14:paraId="4CCCB7EF" w14:textId="414DA64D" w:rsidR="003C7C10" w:rsidRDefault="003C7C10" w:rsidP="003C7C10">
      <w:pPr>
        <w:pStyle w:val="ListParagraph"/>
        <w:ind w:left="0"/>
        <w:jc w:val="both"/>
      </w:pPr>
      <w:r>
        <w:rPr>
          <w:lang w:val="en-US"/>
        </w:rPr>
        <w:t>+</w:t>
      </w:r>
      <w:r>
        <w:t xml:space="preserve"> Theo dõi chức năng phổi ở những người đang dùng thuốc có nguy cơ trên hệ hô hấp hoặc ở người lao động làm việc trong môi trường độc hại</w:t>
      </w:r>
    </w:p>
    <w:p w14:paraId="30819E6D" w14:textId="27CA3B27" w:rsidR="003C7C10" w:rsidRDefault="003C7C10" w:rsidP="003C7C10">
      <w:pPr>
        <w:pStyle w:val="ListParagraph"/>
        <w:ind w:left="0"/>
        <w:jc w:val="both"/>
      </w:pPr>
      <w:r>
        <w:rPr>
          <w:lang w:val="en-US"/>
        </w:rPr>
        <w:t>b.</w:t>
      </w:r>
      <w:r>
        <w:t xml:space="preserve"> Chống chỉ định của đo chức năng thông khí</w:t>
      </w:r>
    </w:p>
    <w:p w14:paraId="737E76F6" w14:textId="718E6A7F" w:rsidR="003C7C10" w:rsidRDefault="003C7C10" w:rsidP="003C7C10">
      <w:pPr>
        <w:pStyle w:val="ListParagraph"/>
        <w:ind w:left="0"/>
        <w:jc w:val="both"/>
      </w:pPr>
      <w:r>
        <w:rPr>
          <w:lang w:val="en-US"/>
        </w:rPr>
        <w:t xml:space="preserve">+ </w:t>
      </w:r>
      <w:r>
        <w:t>Tràn khí màng phổi</w:t>
      </w:r>
    </w:p>
    <w:p w14:paraId="00A4C20C" w14:textId="77777777" w:rsidR="002C0589" w:rsidRDefault="003C7C10" w:rsidP="003C7C10">
      <w:pPr>
        <w:pStyle w:val="ListParagraph"/>
        <w:ind w:left="0"/>
        <w:jc w:val="both"/>
        <w:rPr>
          <w:lang w:val="en-US"/>
        </w:rPr>
      </w:pPr>
      <w:r>
        <w:rPr>
          <w:lang w:val="en-US"/>
        </w:rPr>
        <w:t>+</w:t>
      </w:r>
      <w:r>
        <w:t xml:space="preserve"> Tổn thương phổi có nguy cơ biến chứng khi làm hô hấp ký: Kén khí lón của phổi, ho ra máu nhiều, áp xe phổi</w:t>
      </w:r>
      <w:r>
        <w:rPr>
          <w:lang w:val="en-US"/>
        </w:rPr>
        <w:t>, v.v</w:t>
      </w:r>
    </w:p>
    <w:p w14:paraId="433ADA8D" w14:textId="212AC3C3" w:rsidR="003C7C10" w:rsidRPr="002C0589" w:rsidRDefault="002C0589" w:rsidP="003C7C10">
      <w:pPr>
        <w:pStyle w:val="ListParagraph"/>
        <w:ind w:left="0"/>
        <w:jc w:val="both"/>
        <w:rPr>
          <w:lang w:val="en-US"/>
        </w:rPr>
      </w:pPr>
      <w:r>
        <w:rPr>
          <w:rFonts w:ascii="Segoe UI Emoji" w:hAnsi="Segoe UI Emoji" w:cs="Segoe UI Emoji"/>
          <w:lang w:val="en-US"/>
        </w:rPr>
        <w:t>+</w:t>
      </w:r>
      <w:r w:rsidR="003C7C10">
        <w:t xml:space="preserve"> Tình trạng tim mạch không ổn định: Nhồi máu cơ tim cấp, rối loạn nhịp tim, nhồi máu phổi, tụt huyết áp, suy tim mất bù</w:t>
      </w:r>
      <w:r>
        <w:rPr>
          <w:lang w:val="en-US"/>
        </w:rPr>
        <w:t>, v.v</w:t>
      </w:r>
    </w:p>
    <w:p w14:paraId="650FA221" w14:textId="7726AC54" w:rsidR="003C7C10" w:rsidRDefault="002C0589" w:rsidP="003C7C10">
      <w:pPr>
        <w:pStyle w:val="ListParagraph"/>
        <w:ind w:left="0"/>
        <w:jc w:val="both"/>
      </w:pPr>
      <w:r>
        <w:rPr>
          <w:lang w:val="en-US"/>
        </w:rPr>
        <w:t>+</w:t>
      </w:r>
      <w:r w:rsidR="003C7C10">
        <w:t xml:space="preserve"> Mới phẫu thuật ngực, bụng trong vòng 4 tuần</w:t>
      </w:r>
    </w:p>
    <w:p w14:paraId="5704636B" w14:textId="6BEC178D" w:rsidR="003C7C10" w:rsidRDefault="002C0589" w:rsidP="003C7C10">
      <w:pPr>
        <w:pStyle w:val="ListParagraph"/>
        <w:ind w:left="0"/>
        <w:jc w:val="both"/>
      </w:pPr>
      <w:r>
        <w:rPr>
          <w:lang w:val="en-US"/>
        </w:rPr>
        <w:t xml:space="preserve">+ </w:t>
      </w:r>
      <w:r w:rsidR="003C7C10">
        <w:t>Tăng áp lực nội sọ/nội nhãn do: u não, phẫu thuật não trong vòng 4 tuần, phẫu thuật mắt trong vòng 1 tuần</w:t>
      </w:r>
    </w:p>
    <w:p w14:paraId="2D476F6F" w14:textId="3791AC7D" w:rsidR="003C7C10" w:rsidRDefault="002C0589" w:rsidP="003C7C10">
      <w:pPr>
        <w:pStyle w:val="ListParagraph"/>
        <w:ind w:left="0"/>
        <w:jc w:val="both"/>
      </w:pPr>
      <w:r>
        <w:rPr>
          <w:lang w:val="en-US"/>
        </w:rPr>
        <w:t>+</w:t>
      </w:r>
      <w:r w:rsidR="003C7C10">
        <w:t xml:space="preserve"> Nhiễm trùng/phẫu thuật vùng mũi xoang, tai giữa trong vòng 1 tuần</w:t>
      </w:r>
    </w:p>
    <w:p w14:paraId="6DF2CA2E" w14:textId="26AABA31" w:rsidR="003C7C10" w:rsidRDefault="002C0589" w:rsidP="003C7C10">
      <w:pPr>
        <w:pStyle w:val="ListParagraph"/>
        <w:ind w:left="0"/>
        <w:jc w:val="both"/>
      </w:pPr>
      <w:r>
        <w:rPr>
          <w:lang w:val="en-US"/>
        </w:rPr>
        <w:t>+</w:t>
      </w:r>
      <w:r w:rsidR="003C7C10">
        <w:t xml:space="preserve"> Chấn thương vùng hàm mặt, lồng ngực</w:t>
      </w:r>
    </w:p>
    <w:p w14:paraId="2CD67E69" w14:textId="1B703B29" w:rsidR="003C7C10" w:rsidRDefault="002C0589" w:rsidP="003C7C10">
      <w:pPr>
        <w:pStyle w:val="ListParagraph"/>
        <w:ind w:left="0"/>
        <w:jc w:val="both"/>
      </w:pPr>
      <w:r>
        <w:rPr>
          <w:lang w:val="en-US"/>
        </w:rPr>
        <w:t>+</w:t>
      </w:r>
      <w:r w:rsidR="003C7C10">
        <w:t xml:space="preserve"> Nghi ngờ các bệnh lý truyền nhiễm lây lan qua đường hô hấp</w:t>
      </w:r>
    </w:p>
    <w:p w14:paraId="42025CA9" w14:textId="2C822D37" w:rsidR="003C7C10" w:rsidRDefault="002C0589" w:rsidP="003C7C10">
      <w:pPr>
        <w:pStyle w:val="ListParagraph"/>
        <w:ind w:left="0"/>
        <w:jc w:val="both"/>
      </w:pPr>
      <w:r>
        <w:rPr>
          <w:lang w:val="en-US"/>
        </w:rPr>
        <w:t>+</w:t>
      </w:r>
      <w:r w:rsidR="003C7C10">
        <w:t xml:space="preserve"> Mang thai những tháng cuối</w:t>
      </w:r>
    </w:p>
    <w:p w14:paraId="5EE3B959" w14:textId="421427C7" w:rsidR="003C7C10" w:rsidRPr="002C0589" w:rsidRDefault="002C0589" w:rsidP="003C7C10">
      <w:pPr>
        <w:pStyle w:val="ListParagraph"/>
        <w:ind w:left="0"/>
        <w:jc w:val="both"/>
        <w:rPr>
          <w:lang w:val="en-US"/>
        </w:rPr>
      </w:pPr>
      <w:r>
        <w:rPr>
          <w:lang w:val="en-US"/>
        </w:rPr>
        <w:t>+</w:t>
      </w:r>
      <w:r w:rsidR="003C7C10">
        <w:t xml:space="preserve"> Bệnh nhân không hợp tác: rối loạn tâm thần, giảm thính lực</w:t>
      </w:r>
      <w:r>
        <w:rPr>
          <w:lang w:val="en-US"/>
        </w:rPr>
        <w:t>, v.v</w:t>
      </w:r>
    </w:p>
    <w:p w14:paraId="1363EF7A" w14:textId="361F3EAB" w:rsidR="00541E49" w:rsidRPr="00C33BBE" w:rsidRDefault="00541E49" w:rsidP="00393DA6">
      <w:pPr>
        <w:pStyle w:val="ListParagraph"/>
        <w:numPr>
          <w:ilvl w:val="0"/>
          <w:numId w:val="16"/>
        </w:numPr>
        <w:ind w:left="0" w:firstLine="0"/>
        <w:jc w:val="both"/>
        <w:rPr>
          <w:b/>
          <w:bCs/>
        </w:rPr>
      </w:pPr>
      <w:r>
        <w:rPr>
          <w:b/>
          <w:bCs/>
          <w:lang w:val="en-US"/>
        </w:rPr>
        <w:t>Tại sao BN thường khó thở vào đêm và gần sáng</w:t>
      </w:r>
      <w:r w:rsidR="00D23987">
        <w:rPr>
          <w:b/>
          <w:bCs/>
          <w:lang w:val="en-US"/>
        </w:rPr>
        <w:t>?</w:t>
      </w:r>
    </w:p>
    <w:p w14:paraId="73822A2B" w14:textId="2B3ADF62" w:rsidR="003B50E3" w:rsidRPr="003B50E3" w:rsidRDefault="003B50E3" w:rsidP="003B50E3">
      <w:pPr>
        <w:pStyle w:val="ListParagraph"/>
        <w:ind w:left="0"/>
        <w:jc w:val="both"/>
        <w:rPr>
          <w:lang w:val="en-US"/>
        </w:rPr>
      </w:pPr>
      <w:r>
        <w:rPr>
          <w:lang w:val="en-US"/>
        </w:rPr>
        <w:t xml:space="preserve">- </w:t>
      </w:r>
      <w:r>
        <w:t>Do ban đêm nhiệt độ môi trường giảm</w:t>
      </w:r>
      <w:r>
        <w:rPr>
          <w:lang w:val="en-US"/>
        </w:rPr>
        <w:t xml:space="preserve">: </w:t>
      </w:r>
      <w:r>
        <w:t>Cơ trơn phế quản cũng chịu ảnh hưởng từ nhiệt độ của cơ thể. Khi thân nhiệt cao, cơ trơn phế quản có xu hướng giãn ra, và ngược lại</w:t>
      </w:r>
      <w:r>
        <w:rPr>
          <w:lang w:val="en-US"/>
        </w:rPr>
        <w:t xml:space="preserve">. </w:t>
      </w:r>
      <w:r>
        <w:t>Vào ban đêm, nhiệt độ môi trường giảm xuống =&gt; cơ thể mất đi một lượng nhiệt đi ra ngoài môi trường =&gt; thân nhiệt giảm =&gt; cơ trơn phế quản dễ co thắt hơn</w:t>
      </w:r>
      <w:r>
        <w:rPr>
          <w:lang w:val="en-US"/>
        </w:rPr>
        <w:t>.</w:t>
      </w:r>
    </w:p>
    <w:p w14:paraId="425B5728" w14:textId="26900518" w:rsidR="003B50E3" w:rsidRPr="003B50E3" w:rsidRDefault="003B50E3" w:rsidP="003B50E3">
      <w:pPr>
        <w:pStyle w:val="ListParagraph"/>
        <w:ind w:left="0"/>
        <w:jc w:val="both"/>
        <w:rPr>
          <w:lang w:val="en-US"/>
        </w:rPr>
      </w:pPr>
      <w:r>
        <w:rPr>
          <w:lang w:val="en-US"/>
        </w:rPr>
        <w:t xml:space="preserve">- </w:t>
      </w:r>
      <w:r>
        <w:t>Do giảm nồng độ cortisol</w:t>
      </w:r>
      <w:r>
        <w:rPr>
          <w:lang w:val="en-US"/>
        </w:rPr>
        <w:t xml:space="preserve">: </w:t>
      </w:r>
      <w:r>
        <w:t>Cortisol là một hormon vỏ thượng thận, có tác dụng kháng viêm (Cơ chế kháng viêm của cortisol đã được page trình bày trong một bài trước đó) giúp giảm tình trạng viêm của phế quản. Nồng độ cortisol được vỏ thượng thận tiết ra không đều trong ngày, thường được tiết ra nhiều nhất vào khoảng 8-9 giờ sáng và giảm dần khi về chiều, đến giữa đêm thì lượng cortisol tiết ra gần như bằng 0.</w:t>
      </w:r>
      <w:r>
        <w:rPr>
          <w:lang w:val="en-US"/>
        </w:rPr>
        <w:t xml:space="preserve"> </w:t>
      </w:r>
      <w:r>
        <w:t>Chính vì về đêm cortisol được tiết ra rất ít nên khả năng kháng viêm ở các tiểu phế quản giảm đi =&gt; dễ rơi vào cơn hen phế quản</w:t>
      </w:r>
      <w:r>
        <w:rPr>
          <w:lang w:val="en-US"/>
        </w:rPr>
        <w:t>.</w:t>
      </w:r>
    </w:p>
    <w:p w14:paraId="797C21C8" w14:textId="7B516144" w:rsidR="003B50E3" w:rsidRPr="003B50E3" w:rsidRDefault="003B50E3" w:rsidP="003B50E3">
      <w:pPr>
        <w:pStyle w:val="ListParagraph"/>
        <w:ind w:left="0"/>
        <w:jc w:val="both"/>
        <w:rPr>
          <w:lang w:val="en-US"/>
        </w:rPr>
      </w:pPr>
      <w:r>
        <w:rPr>
          <w:lang w:val="en-US"/>
        </w:rPr>
        <w:t xml:space="preserve">- </w:t>
      </w:r>
      <w:r>
        <w:t>Do hệ thần kinh phó giao cảm hoạt động mạnh vào ban đêm</w:t>
      </w:r>
      <w:r>
        <w:rPr>
          <w:lang w:val="en-US"/>
        </w:rPr>
        <w:t xml:space="preserve">. </w:t>
      </w:r>
      <w:r>
        <w:t>Giống như nhiều bộ phận khác của cơ thể, cơ trơn phế quản cũng chịu sự chi phối của cả hệ giao cảm và phó giao cảm. Vào ban ngày, khi cơ thể hoạt động nhiều =&gt; hệ giao cảm chiếm ưu thế hơn so với phó giao cảm =&gt; giãn cơ trơn tiểu phế quản. Tuy nhiên, vào buổi tối hệ phó giao cảm lại hoạt động mạnh mẽ hơn =&gt; co thắt cơ trơn tiểu phế quản =&gt; dễ rơi vào cơn hen phế quản</w:t>
      </w:r>
      <w:r>
        <w:rPr>
          <w:lang w:val="en-US"/>
        </w:rPr>
        <w:t>.</w:t>
      </w:r>
    </w:p>
    <w:p w14:paraId="67B40235" w14:textId="77EC4F18" w:rsidR="00C33BBE" w:rsidRPr="003B50E3" w:rsidRDefault="003B50E3" w:rsidP="003B50E3">
      <w:pPr>
        <w:pStyle w:val="ListParagraph"/>
        <w:ind w:left="0"/>
        <w:jc w:val="both"/>
        <w:rPr>
          <w:lang w:val="en-US"/>
        </w:rPr>
      </w:pPr>
      <w:r>
        <w:rPr>
          <w:lang w:val="en-US"/>
        </w:rPr>
        <w:t>-</w:t>
      </w:r>
      <w:r>
        <w:t xml:space="preserve"> Một số nguyên nhân khác cũng được cho là có thể gây khởi phát các cơn hen vào ban đêm, bao gồm:</w:t>
      </w:r>
      <w:r>
        <w:rPr>
          <w:lang w:val="en-US"/>
        </w:rPr>
        <w:t xml:space="preserve"> </w:t>
      </w:r>
      <w:r>
        <w:t>Tư thế nằm ngủ</w:t>
      </w:r>
      <w:r>
        <w:rPr>
          <w:lang w:val="en-US"/>
        </w:rPr>
        <w:t>, t</w:t>
      </w:r>
      <w:r>
        <w:t>ăng sản xuất chất nhầy</w:t>
      </w:r>
      <w:r>
        <w:rPr>
          <w:lang w:val="en-US"/>
        </w:rPr>
        <w:t>, g</w:t>
      </w:r>
      <w:r>
        <w:t>iảm tiết hormone epinephrine, một loại hormone giúp giãn đường thở</w:t>
      </w:r>
      <w:r>
        <w:rPr>
          <w:lang w:val="en-US"/>
        </w:rPr>
        <w:t>, b</w:t>
      </w:r>
      <w:r>
        <w:t>ệnh trào ngược dạ dày thực phản (GERD)</w:t>
      </w:r>
      <w:r>
        <w:rPr>
          <w:lang w:val="en-US"/>
        </w:rPr>
        <w:t>, c</w:t>
      </w:r>
      <w:r>
        <w:t>ăng thẳng, lo âu</w:t>
      </w:r>
      <w:r>
        <w:rPr>
          <w:lang w:val="en-US"/>
        </w:rPr>
        <w:t>, c</w:t>
      </w:r>
      <w:r>
        <w:t>ác tình trạng khác liên quan đến giấc ngủ như chứng ngưng thở khi ngủ</w:t>
      </w:r>
      <w:r>
        <w:rPr>
          <w:lang w:val="en-US"/>
        </w:rPr>
        <w:t>, h</w:t>
      </w:r>
      <w:r>
        <w:t>ít phải nhiều không khí lạnh hơn do ngủ trong điều hòa</w:t>
      </w:r>
      <w:r>
        <w:rPr>
          <w:lang w:val="en-US"/>
        </w:rPr>
        <w:t>, bé</w:t>
      </w:r>
      <w:r>
        <w:t>o phì, thừa cân</w:t>
      </w:r>
      <w:r>
        <w:rPr>
          <w:lang w:val="en-US"/>
        </w:rPr>
        <w:t>.</w:t>
      </w:r>
    </w:p>
    <w:p w14:paraId="6E5534E0" w14:textId="70E9AF0A" w:rsidR="00771AE6" w:rsidRDefault="00771AE6" w:rsidP="00771AE6">
      <w:pPr>
        <w:pStyle w:val="ListParagraph"/>
        <w:numPr>
          <w:ilvl w:val="0"/>
          <w:numId w:val="16"/>
        </w:numPr>
        <w:ind w:left="0" w:firstLine="0"/>
        <w:jc w:val="both"/>
        <w:rPr>
          <w:b/>
          <w:bCs/>
        </w:rPr>
      </w:pPr>
      <w:r w:rsidRPr="001236FF">
        <w:rPr>
          <w:b/>
          <w:bCs/>
        </w:rPr>
        <w:t>So sánh cơ chế COPD và hen phế quản</w:t>
      </w:r>
    </w:p>
    <w:p w14:paraId="1FC5DBFB" w14:textId="77777777" w:rsidR="00A63615" w:rsidRDefault="00A63615" w:rsidP="00A63615">
      <w:pPr>
        <w:pStyle w:val="ListParagraph"/>
        <w:ind w:left="0"/>
        <w:jc w:val="both"/>
      </w:pPr>
      <w:r>
        <w:t>- Giống nhau đều tổn thương ở phế quản tận và phế quản phân thùy.</w:t>
      </w:r>
    </w:p>
    <w:p w14:paraId="0494EA01" w14:textId="36977699" w:rsidR="00A63615" w:rsidRDefault="00A63615" w:rsidP="00A63615">
      <w:pPr>
        <w:pStyle w:val="ListParagraph"/>
        <w:ind w:left="0"/>
        <w:jc w:val="both"/>
      </w:pPr>
      <w:r>
        <w:t>- COPD có cơ chế chất độc hại gây bong tróc tế bào đường dẫn khí gây quá trình viêm. Viêm sẽ kích hoạt các đại thực bảo đến ăn các chất gây viêm (opsonin hóa) là các tế bào bong tróc. Trong trường hợp viêm quá mạnh, các đại thực bào không opsonin hóa hết sẽ khiến đại thực bào bị phá hóa giải phóng các chất quá mẫn tế bào, các chất này sẽ kêu gọi các tế bào neutrophil (NEU) cùng các dòng tế bào khác đến dọn dẹp ổ viêm từ đó gây tăng tiết nhầy dẫn đến ho, khạc đờm mạn tính. Nếu các chất độc hại tiếp tục gây ảnh hưởng, quá trình này tái diễn nhiều lần làm tổn thương đường thở nhiều hơn gây niêm mạc sung huyết, phù nề, lòng tăng tiết đờm nhày làm thành phế quản nhỏ bé lại tiếp tục ứ đọng các chất. Khi NEU quá nhiều sẽ hoạt hóa enzym</w:t>
      </w:r>
      <w:r w:rsidR="00993CE1">
        <w:rPr>
          <w:lang w:val="en-US"/>
        </w:rPr>
        <w:t>e</w:t>
      </w:r>
      <w:r>
        <w:t xml:space="preserve"> lipase gây phân giải tế bào gây phá lớp elastin vỡ màng phế nang, đứt gẫy mô xơ liên kết ở lòng phế quản làm lòng phế quản không được nâng đỡ sẽ hẹp lại cuối cùng là khó thở tăng dần. Quá trình tổn thương này càng tăng và không hồi phục, từ nhiều phế nang nhỏ trở thành một phế nang lớn. Cơ chế bệnh sinh căn bản là viêm không hồi phục gây rối loạn, tái cấu trúc và đứt gãy các phân tử gây hiện tượng giữ khí trong lòng phế quản làm các phế nang và các thành phần dưới phế quản không thể trở lại trạng thái ban đầu.</w:t>
      </w:r>
    </w:p>
    <w:p w14:paraId="5FE1D638" w14:textId="5D05F844" w:rsidR="00A63615" w:rsidRDefault="00A63615" w:rsidP="00A63615">
      <w:pPr>
        <w:pStyle w:val="ListParagraph"/>
        <w:ind w:left="0"/>
        <w:jc w:val="both"/>
      </w:pPr>
      <w:r>
        <w:t>- Hen có cơ chế khác với COPD ở chỗ khi các dị nguyên, chất độc vào đường thở thì không phải đại thực bào đến để xử lí mà do các dưỡng bào (tế bào mast), xảy ra hiện tượng bắt giữ các chất độc hại trên màng tế bào này. Các tế bào mast vỡ sẽ giải phóng các chất trung gian hóa học histamin, bradykin</w:t>
      </w:r>
      <w:r w:rsidR="0008445A">
        <w:rPr>
          <w:lang w:val="en-US"/>
        </w:rPr>
        <w:t>in</w:t>
      </w:r>
      <w:r>
        <w:t>, serotonin. Trường hợp lần đầu có sự xâm nhập các dị nguyên sẽ giải phóng lượng ít các chất trên nhưng sẽ được lưu trữ thông tin trên tế bào T</w:t>
      </w:r>
      <w:r w:rsidR="002C6494">
        <w:rPr>
          <w:lang w:val="en-US"/>
        </w:rPr>
        <w:t xml:space="preserve"> </w:t>
      </w:r>
      <w:r>
        <w:t>nhớ, những lần xâm nhập sau quá trình trên diễn ra mạnh mẽ hơn, khi lượng chất trung gian đủ lớn gây co thắt cơ dưới niêm mạc phế quản tạo ra cơn hen. Nếu các chất trung gian này tiêu hủy hết thì niêm mạc BN sẽ trở lại bình thường, hồi phục.</w:t>
      </w:r>
    </w:p>
    <w:p w14:paraId="4FECF4A3" w14:textId="75E40279" w:rsidR="00A63615" w:rsidRPr="00A63615" w:rsidRDefault="00A63615" w:rsidP="00A63615">
      <w:pPr>
        <w:pStyle w:val="ListParagraph"/>
        <w:ind w:left="0"/>
        <w:jc w:val="both"/>
      </w:pPr>
      <w:r>
        <w:t>- Trong thực tế có những BN xảy ra cả 2 cơ chế trên gọi là hội chứng lấp (ACOS), tùy theo cơ chế nào mạnh hơn mà biểu hiện lâm sàng khác nhau.</w:t>
      </w:r>
    </w:p>
    <w:p w14:paraId="362DD48F" w14:textId="12E50D50" w:rsidR="00841B9C" w:rsidRPr="00841B9C" w:rsidRDefault="00841B9C" w:rsidP="00771AE6">
      <w:pPr>
        <w:pStyle w:val="ListParagraph"/>
        <w:numPr>
          <w:ilvl w:val="0"/>
          <w:numId w:val="16"/>
        </w:numPr>
        <w:ind w:left="0" w:firstLine="0"/>
        <w:jc w:val="both"/>
        <w:rPr>
          <w:b/>
          <w:bCs/>
        </w:rPr>
      </w:pPr>
      <w:r>
        <w:rPr>
          <w:b/>
          <w:bCs/>
          <w:lang w:val="en-US"/>
        </w:rPr>
        <w:t>Tim phổi mạn</w:t>
      </w:r>
      <w:r w:rsidR="00894879">
        <w:rPr>
          <w:b/>
          <w:bCs/>
          <w:lang w:val="en-US"/>
        </w:rPr>
        <w:t xml:space="preserve"> (TPM)</w:t>
      </w:r>
      <w:r>
        <w:rPr>
          <w:b/>
          <w:bCs/>
          <w:lang w:val="en-US"/>
        </w:rPr>
        <w:t xml:space="preserve"> là gì?</w:t>
      </w:r>
    </w:p>
    <w:p w14:paraId="54BC1BDB" w14:textId="4F85809B" w:rsidR="001F02EA" w:rsidRPr="001F02EA" w:rsidRDefault="00A45E20" w:rsidP="009901DE">
      <w:pPr>
        <w:pStyle w:val="ListParagraph"/>
        <w:ind w:left="0"/>
        <w:jc w:val="both"/>
        <w:rPr>
          <w:lang w:val="en-US"/>
        </w:rPr>
      </w:pPr>
      <w:r>
        <w:rPr>
          <w:lang w:val="en-US"/>
        </w:rPr>
        <w:t>Tim phổi mạn là trường hợp phì đại và giãn tâm thất (P), suy tim (P) thứ phát do tăng áp động mạch phổi gây lên bởi tổn thương chức năng hoặc cấu trúc phế quản, phổi và lồng ngực.</w:t>
      </w:r>
    </w:p>
    <w:p w14:paraId="542368B2" w14:textId="34B15D0A" w:rsidR="001F02EA" w:rsidRPr="00427D2F" w:rsidRDefault="00427D2F" w:rsidP="00771AE6">
      <w:pPr>
        <w:pStyle w:val="ListParagraph"/>
        <w:numPr>
          <w:ilvl w:val="0"/>
          <w:numId w:val="16"/>
        </w:numPr>
        <w:ind w:left="0" w:firstLine="0"/>
        <w:jc w:val="both"/>
        <w:rPr>
          <w:b/>
          <w:bCs/>
        </w:rPr>
      </w:pPr>
      <w:r>
        <w:rPr>
          <w:b/>
          <w:bCs/>
          <w:lang w:val="en-US"/>
        </w:rPr>
        <w:t xml:space="preserve">Bức tranh lâm sàng điển hình của </w:t>
      </w:r>
      <w:r w:rsidR="007902B0">
        <w:rPr>
          <w:b/>
          <w:bCs/>
          <w:lang w:val="en-US"/>
        </w:rPr>
        <w:t>tim phổi mạn</w:t>
      </w:r>
    </w:p>
    <w:p w14:paraId="29BB4CE2" w14:textId="306DB858" w:rsidR="00127BE3" w:rsidRDefault="00A44441" w:rsidP="00427D2F">
      <w:pPr>
        <w:pStyle w:val="ListParagraph"/>
        <w:ind w:left="0"/>
        <w:jc w:val="both"/>
        <w:rPr>
          <w:lang w:val="en-US"/>
        </w:rPr>
      </w:pPr>
      <w:r>
        <w:rPr>
          <w:lang w:val="en-US"/>
        </w:rPr>
        <w:t xml:space="preserve">- </w:t>
      </w:r>
      <w:r w:rsidR="00127BE3">
        <w:rPr>
          <w:lang w:val="en-US"/>
        </w:rPr>
        <w:t>Có nguyên nhân dẫn đến bệnh tim phổi mạn</w:t>
      </w:r>
      <w:r w:rsidR="00B36ABA">
        <w:rPr>
          <w:lang w:val="en-US"/>
        </w:rPr>
        <w:t xml:space="preserve"> và các triệu chứng của bệnh, ví dụ BN phải mắc COPD trước tim phổi mạn</w:t>
      </w:r>
    </w:p>
    <w:p w14:paraId="67371A8B" w14:textId="2E7A463C" w:rsidR="00427D2F" w:rsidRDefault="00127BE3" w:rsidP="00427D2F">
      <w:pPr>
        <w:pStyle w:val="ListParagraph"/>
        <w:ind w:left="0"/>
        <w:jc w:val="both"/>
        <w:rPr>
          <w:lang w:val="en-US"/>
        </w:rPr>
      </w:pPr>
      <w:r>
        <w:rPr>
          <w:lang w:val="en-US"/>
        </w:rPr>
        <w:t xml:space="preserve">- </w:t>
      </w:r>
      <w:r w:rsidR="00A44441">
        <w:rPr>
          <w:lang w:val="en-US"/>
        </w:rPr>
        <w:t>Hội chứng tăng áp lực động mạch (P) ở giai đoạn đầu</w:t>
      </w:r>
      <w:r w:rsidR="00900D27">
        <w:rPr>
          <w:lang w:val="en-US"/>
        </w:rPr>
        <w:t>: nghe T2 mạnh ở mỏm tim, siêu âm có tăng áp lực động mạch phổi. C</w:t>
      </w:r>
      <w:r w:rsidR="00A44441">
        <w:rPr>
          <w:lang w:val="en-US"/>
        </w:rPr>
        <w:t>huyển sang hội chứng suy tim (P) khi thực sự đã tiến triển thành TPM.</w:t>
      </w:r>
    </w:p>
    <w:p w14:paraId="48C7EC11" w14:textId="75C7E7E5" w:rsidR="00D402CA" w:rsidRDefault="00D402CA" w:rsidP="00427D2F">
      <w:pPr>
        <w:pStyle w:val="ListParagraph"/>
        <w:ind w:left="0"/>
        <w:jc w:val="both"/>
        <w:rPr>
          <w:lang w:val="en-US"/>
        </w:rPr>
      </w:pPr>
      <w:r>
        <w:rPr>
          <w:lang w:val="en-US"/>
        </w:rPr>
        <w:t>- Biểu hiện báo trước của tim phổi mạn:</w:t>
      </w:r>
    </w:p>
    <w:p w14:paraId="23E52EB6" w14:textId="12668412" w:rsidR="00D402CA" w:rsidRDefault="00D402CA" w:rsidP="00427D2F">
      <w:pPr>
        <w:pStyle w:val="ListParagraph"/>
        <w:ind w:left="0"/>
        <w:jc w:val="both"/>
        <w:rPr>
          <w:lang w:val="en-US"/>
        </w:rPr>
      </w:pPr>
      <w:r>
        <w:rPr>
          <w:lang w:val="en-US"/>
        </w:rPr>
        <w:t>+ Đa hồng cầu</w:t>
      </w:r>
      <w:r w:rsidR="0063012A">
        <w:rPr>
          <w:lang w:val="en-US"/>
        </w:rPr>
        <w:t>, thiếu máu mạn tính</w:t>
      </w:r>
    </w:p>
    <w:p w14:paraId="6627214F" w14:textId="1638E004" w:rsidR="00D402CA" w:rsidRDefault="00D402CA" w:rsidP="00427D2F">
      <w:pPr>
        <w:pStyle w:val="ListParagraph"/>
        <w:ind w:left="0"/>
        <w:jc w:val="both"/>
        <w:rPr>
          <w:lang w:val="en-US"/>
        </w:rPr>
      </w:pPr>
      <w:r>
        <w:rPr>
          <w:lang w:val="en-US"/>
        </w:rPr>
        <w:t>+ Dấu hiệu mắt cá chày</w:t>
      </w:r>
    </w:p>
    <w:p w14:paraId="1EF6B2DA" w14:textId="39709603" w:rsidR="00D402CA" w:rsidRDefault="00D402CA" w:rsidP="00427D2F">
      <w:pPr>
        <w:pStyle w:val="ListParagraph"/>
        <w:ind w:left="0"/>
        <w:jc w:val="both"/>
        <w:rPr>
          <w:lang w:val="en-US"/>
        </w:rPr>
      </w:pPr>
      <w:r>
        <w:rPr>
          <w:lang w:val="en-US"/>
        </w:rPr>
        <w:t>+ Đau đầu (Do giãn mạch)</w:t>
      </w:r>
    </w:p>
    <w:p w14:paraId="74F6C87B" w14:textId="3845802B" w:rsidR="00157579" w:rsidRDefault="00157579" w:rsidP="00427D2F">
      <w:pPr>
        <w:pStyle w:val="ListParagraph"/>
        <w:ind w:left="0"/>
        <w:jc w:val="both"/>
        <w:rPr>
          <w:lang w:val="en-US"/>
        </w:rPr>
      </w:pPr>
      <w:r>
        <w:rPr>
          <w:lang w:val="en-US"/>
        </w:rPr>
        <w:t>- Lưu ý để chẩn đoán tim phổi mạn do COPD cần:</w:t>
      </w:r>
    </w:p>
    <w:p w14:paraId="5D52D054" w14:textId="1A150955" w:rsidR="00157579" w:rsidRDefault="00157579" w:rsidP="00427D2F">
      <w:pPr>
        <w:pStyle w:val="ListParagraph"/>
        <w:ind w:left="0"/>
        <w:jc w:val="both"/>
        <w:rPr>
          <w:lang w:val="en-US"/>
        </w:rPr>
      </w:pPr>
      <w:r>
        <w:rPr>
          <w:lang w:val="en-US"/>
        </w:rPr>
        <w:t>+ Chẩn đoán BN bị COPD như trên</w:t>
      </w:r>
    </w:p>
    <w:p w14:paraId="3413D2A7" w14:textId="30164D89" w:rsidR="00157579" w:rsidRDefault="00157579" w:rsidP="00427D2F">
      <w:pPr>
        <w:pStyle w:val="ListParagraph"/>
        <w:ind w:left="0"/>
        <w:jc w:val="both"/>
        <w:rPr>
          <w:lang w:val="en-US"/>
        </w:rPr>
      </w:pPr>
      <w:r>
        <w:rPr>
          <w:lang w:val="en-US"/>
        </w:rPr>
        <w:t>+ Chẩn đoán BN có hội chứng suy tim (P)</w:t>
      </w:r>
      <w:r w:rsidR="001324F0">
        <w:rPr>
          <w:lang w:val="en-US"/>
        </w:rPr>
        <w:t>: Lâm sàng, cận lâm s</w:t>
      </w:r>
      <w:r w:rsidR="00623A78">
        <w:rPr>
          <w:lang w:val="en-US"/>
        </w:rPr>
        <w:t>àng.</w:t>
      </w:r>
    </w:p>
    <w:p w14:paraId="10688031" w14:textId="52B37389" w:rsidR="00157579" w:rsidRPr="008B046C" w:rsidRDefault="00157579" w:rsidP="00427D2F">
      <w:pPr>
        <w:pStyle w:val="ListParagraph"/>
        <w:ind w:left="0"/>
        <w:jc w:val="both"/>
      </w:pPr>
      <w:r>
        <w:rPr>
          <w:lang w:val="en-US"/>
        </w:rPr>
        <w:t xml:space="preserve">+ </w:t>
      </w:r>
      <w:r w:rsidR="003E0EEA">
        <w:rPr>
          <w:lang w:val="en-US"/>
        </w:rPr>
        <w:t>Loại trừ các bệnh lý gây tim phổi mạn khác</w:t>
      </w:r>
    </w:p>
    <w:p w14:paraId="33FF4C37" w14:textId="0B0EA316" w:rsidR="000F546E" w:rsidRPr="000F546E" w:rsidRDefault="000F546E" w:rsidP="00771AE6">
      <w:pPr>
        <w:pStyle w:val="ListParagraph"/>
        <w:numPr>
          <w:ilvl w:val="0"/>
          <w:numId w:val="16"/>
        </w:numPr>
        <w:ind w:left="0" w:firstLine="0"/>
        <w:jc w:val="both"/>
        <w:rPr>
          <w:b/>
          <w:bCs/>
        </w:rPr>
      </w:pPr>
      <w:r>
        <w:rPr>
          <w:b/>
          <w:bCs/>
          <w:lang w:val="en-US"/>
        </w:rPr>
        <w:t>Chẩn đoán BN tim phổi mạn</w:t>
      </w:r>
    </w:p>
    <w:p w14:paraId="0DEC7B74" w14:textId="6B11A293" w:rsidR="00215FAB" w:rsidRPr="00215FAB" w:rsidRDefault="004C5DFC" w:rsidP="00215FAB">
      <w:pPr>
        <w:pStyle w:val="ListParagraph"/>
        <w:ind w:left="0"/>
        <w:jc w:val="both"/>
        <w:rPr>
          <w:lang w:val="en-US"/>
        </w:rPr>
      </w:pPr>
      <w:r>
        <w:rPr>
          <w:lang w:val="en-US"/>
        </w:rPr>
        <w:t>Chẩn đoán xác định – chẩn đoán nguyên nhân</w:t>
      </w:r>
    </w:p>
    <w:p w14:paraId="0E27CC6E" w14:textId="5A2CD442" w:rsidR="00215FAB" w:rsidRPr="00502908" w:rsidRDefault="00215FAB" w:rsidP="00771AE6">
      <w:pPr>
        <w:pStyle w:val="ListParagraph"/>
        <w:numPr>
          <w:ilvl w:val="0"/>
          <w:numId w:val="16"/>
        </w:numPr>
        <w:ind w:left="0" w:firstLine="0"/>
        <w:jc w:val="both"/>
        <w:rPr>
          <w:b/>
          <w:bCs/>
        </w:rPr>
      </w:pPr>
      <w:r>
        <w:rPr>
          <w:b/>
          <w:bCs/>
          <w:lang w:val="en-US"/>
        </w:rPr>
        <w:t>Các nguyên nhân gây tim phổi mạn</w:t>
      </w:r>
    </w:p>
    <w:p w14:paraId="04D7CA36" w14:textId="3A6DAAD2" w:rsidR="00502908" w:rsidRDefault="00502908" w:rsidP="00502908">
      <w:pPr>
        <w:pStyle w:val="ListParagraph"/>
        <w:ind w:left="0"/>
        <w:jc w:val="both"/>
        <w:rPr>
          <w:lang w:val="en-US"/>
        </w:rPr>
      </w:pPr>
      <w:r>
        <w:rPr>
          <w:lang w:val="en-US"/>
        </w:rPr>
        <w:t>a. Bệnh lý tiên phát</w:t>
      </w:r>
      <w:r w:rsidR="000175D7">
        <w:rPr>
          <w:lang w:val="en-US"/>
        </w:rPr>
        <w:t xml:space="preserve"> của hô hấp</w:t>
      </w:r>
    </w:p>
    <w:p w14:paraId="4ECEB7B3" w14:textId="5827E9F8" w:rsidR="00502908" w:rsidRDefault="00502908" w:rsidP="00502908">
      <w:pPr>
        <w:pStyle w:val="ListParagraph"/>
        <w:ind w:left="0"/>
        <w:jc w:val="both"/>
        <w:rPr>
          <w:lang w:val="en-US"/>
        </w:rPr>
      </w:pPr>
      <w:r>
        <w:rPr>
          <w:lang w:val="en-US"/>
        </w:rPr>
        <w:t>- COPD</w:t>
      </w:r>
    </w:p>
    <w:p w14:paraId="70CBF6F1" w14:textId="11AC1A1D" w:rsidR="008F431B" w:rsidRDefault="00502908" w:rsidP="00502908">
      <w:pPr>
        <w:pStyle w:val="ListParagraph"/>
        <w:ind w:left="0"/>
        <w:jc w:val="both"/>
        <w:rPr>
          <w:lang w:val="en-US"/>
        </w:rPr>
      </w:pPr>
      <w:r>
        <w:rPr>
          <w:lang w:val="en-US"/>
        </w:rPr>
        <w:t>- Xơ phổi</w:t>
      </w:r>
      <w:r w:rsidR="00D10FB6">
        <w:rPr>
          <w:lang w:val="en-US"/>
        </w:rPr>
        <w:t xml:space="preserve"> và g</w:t>
      </w:r>
      <w:r w:rsidR="008F431B">
        <w:rPr>
          <w:lang w:val="en-US"/>
        </w:rPr>
        <w:t>iãn phế nang</w:t>
      </w:r>
      <w:r w:rsidR="00D10FB6">
        <w:rPr>
          <w:lang w:val="en-US"/>
        </w:rPr>
        <w:t xml:space="preserve"> hoặc không giãn phế nang do lao, bụi phổi, giãn phế quản, xơ hóa kén, u</w:t>
      </w:r>
    </w:p>
    <w:p w14:paraId="12727685" w14:textId="55789022" w:rsidR="000175D7" w:rsidRDefault="000175D7" w:rsidP="00502908">
      <w:pPr>
        <w:pStyle w:val="ListParagraph"/>
        <w:ind w:left="0"/>
        <w:jc w:val="both"/>
        <w:rPr>
          <w:lang w:val="en-US"/>
        </w:rPr>
      </w:pPr>
      <w:r>
        <w:rPr>
          <w:lang w:val="en-US"/>
        </w:rPr>
        <w:t>b. Bệnh lý tiên phát khác</w:t>
      </w:r>
    </w:p>
    <w:p w14:paraId="38906B5E" w14:textId="77777777" w:rsidR="000175D7" w:rsidRDefault="000175D7" w:rsidP="00502908">
      <w:pPr>
        <w:pStyle w:val="ListParagraph"/>
        <w:ind w:left="0"/>
        <w:jc w:val="both"/>
        <w:rPr>
          <w:lang w:val="en-US"/>
        </w:rPr>
      </w:pPr>
      <w:r>
        <w:rPr>
          <w:lang w:val="en-US"/>
        </w:rPr>
        <w:t>- Gù vẹo cột sống</w:t>
      </w:r>
    </w:p>
    <w:p w14:paraId="274265A2" w14:textId="77777777" w:rsidR="000175D7" w:rsidRDefault="000175D7" w:rsidP="00502908">
      <w:pPr>
        <w:pStyle w:val="ListParagraph"/>
        <w:ind w:left="0"/>
        <w:jc w:val="both"/>
        <w:rPr>
          <w:lang w:val="en-US"/>
        </w:rPr>
      </w:pPr>
      <w:r>
        <w:rPr>
          <w:lang w:val="en-US"/>
        </w:rPr>
        <w:t>- Dị dạng lồng ngực</w:t>
      </w:r>
    </w:p>
    <w:p w14:paraId="0D3E3FA5" w14:textId="164E9E14" w:rsidR="000175D7" w:rsidRDefault="000175D7" w:rsidP="00502908">
      <w:pPr>
        <w:pStyle w:val="ListParagraph"/>
        <w:ind w:left="0"/>
        <w:jc w:val="both"/>
        <w:rPr>
          <w:lang w:val="en-US"/>
        </w:rPr>
      </w:pPr>
      <w:r>
        <w:rPr>
          <w:lang w:val="en-US"/>
        </w:rPr>
        <w:t>- Dầy dính màng phổi</w:t>
      </w:r>
    </w:p>
    <w:p w14:paraId="6113312B" w14:textId="3C667B5F" w:rsidR="000175D7" w:rsidRDefault="00401F78" w:rsidP="00502908">
      <w:pPr>
        <w:pStyle w:val="ListParagraph"/>
        <w:ind w:left="0"/>
        <w:jc w:val="both"/>
        <w:rPr>
          <w:lang w:val="en-US"/>
        </w:rPr>
      </w:pPr>
      <w:r>
        <w:rPr>
          <w:lang w:val="en-US"/>
        </w:rPr>
        <w:t>c. Bệnh lý tiên phát tổn thương mạch máu phổi</w:t>
      </w:r>
    </w:p>
    <w:p w14:paraId="4297BA30" w14:textId="6683685F" w:rsidR="00401F78" w:rsidRDefault="00401F78" w:rsidP="00502908">
      <w:pPr>
        <w:pStyle w:val="ListParagraph"/>
        <w:ind w:left="0"/>
        <w:jc w:val="both"/>
        <w:rPr>
          <w:lang w:val="en-US"/>
        </w:rPr>
      </w:pPr>
      <w:r>
        <w:rPr>
          <w:lang w:val="en-US"/>
        </w:rPr>
        <w:t>- Tăng áp động mạch phổi tiên phát</w:t>
      </w:r>
    </w:p>
    <w:p w14:paraId="5A47E864" w14:textId="1A1CEC44" w:rsidR="00401F78" w:rsidRDefault="00401F78" w:rsidP="00502908">
      <w:pPr>
        <w:pStyle w:val="ListParagraph"/>
        <w:ind w:left="0"/>
        <w:jc w:val="both"/>
        <w:rPr>
          <w:lang w:val="en-US"/>
        </w:rPr>
      </w:pPr>
      <w:r>
        <w:rPr>
          <w:lang w:val="en-US"/>
        </w:rPr>
        <w:t>- Viêm tắc mạch</w:t>
      </w:r>
      <w:r w:rsidR="000F04C5">
        <w:rPr>
          <w:lang w:val="en-US"/>
        </w:rPr>
        <w:t xml:space="preserve"> tiên phát, bệnh hồng cầu hình liềm</w:t>
      </w:r>
    </w:p>
    <w:p w14:paraId="58C8FCBD" w14:textId="5D3D5AF8" w:rsidR="000F04C5" w:rsidRPr="00D10FB6" w:rsidRDefault="000F04C5" w:rsidP="00502908">
      <w:pPr>
        <w:pStyle w:val="ListParagraph"/>
        <w:ind w:left="0"/>
        <w:jc w:val="both"/>
        <w:rPr>
          <w:lang w:val="en-US"/>
        </w:rPr>
      </w:pPr>
      <w:r>
        <w:rPr>
          <w:lang w:val="en-US"/>
        </w:rPr>
        <w:t>- Tắc mạch do cục máu đông</w:t>
      </w:r>
    </w:p>
    <w:p w14:paraId="0BC5011F" w14:textId="7AA45A44" w:rsidR="00C05629" w:rsidRPr="00C05629" w:rsidRDefault="00C05629" w:rsidP="00771AE6">
      <w:pPr>
        <w:pStyle w:val="ListParagraph"/>
        <w:numPr>
          <w:ilvl w:val="0"/>
          <w:numId w:val="16"/>
        </w:numPr>
        <w:ind w:left="0" w:firstLine="0"/>
        <w:jc w:val="both"/>
        <w:rPr>
          <w:b/>
          <w:bCs/>
        </w:rPr>
      </w:pPr>
      <w:r>
        <w:rPr>
          <w:b/>
          <w:bCs/>
          <w:lang w:val="en-US"/>
        </w:rPr>
        <w:t>Phân biệt tâm phế mạn và suy tim (P)</w:t>
      </w:r>
    </w:p>
    <w:tbl>
      <w:tblPr>
        <w:tblStyle w:val="TableGrid"/>
        <w:tblW w:w="0" w:type="auto"/>
        <w:tblLook w:val="04A0" w:firstRow="1" w:lastRow="0" w:firstColumn="1" w:lastColumn="0" w:noHBand="0" w:noVBand="1"/>
      </w:tblPr>
      <w:tblGrid>
        <w:gridCol w:w="1586"/>
        <w:gridCol w:w="1587"/>
        <w:gridCol w:w="1587"/>
      </w:tblGrid>
      <w:tr w:rsidR="006063B0" w14:paraId="6D23B703" w14:textId="77777777" w:rsidTr="006063B0">
        <w:tc>
          <w:tcPr>
            <w:tcW w:w="1586" w:type="dxa"/>
            <w:shd w:val="clear" w:color="auto" w:fill="92CDDC" w:themeFill="accent5" w:themeFillTint="99"/>
          </w:tcPr>
          <w:p w14:paraId="555956AA" w14:textId="4CF9B235" w:rsidR="006063B0" w:rsidRPr="006063B0" w:rsidRDefault="006063B0" w:rsidP="006063B0">
            <w:pPr>
              <w:pStyle w:val="ListParagraph"/>
              <w:ind w:left="0"/>
              <w:jc w:val="center"/>
              <w:rPr>
                <w:lang w:val="en-US"/>
              </w:rPr>
            </w:pPr>
            <w:r w:rsidRPr="006063B0">
              <w:rPr>
                <w:lang w:val="en-US"/>
              </w:rPr>
              <w:t>Đặc điểm</w:t>
            </w:r>
          </w:p>
        </w:tc>
        <w:tc>
          <w:tcPr>
            <w:tcW w:w="1587" w:type="dxa"/>
            <w:shd w:val="clear" w:color="auto" w:fill="92CDDC" w:themeFill="accent5" w:themeFillTint="99"/>
          </w:tcPr>
          <w:p w14:paraId="5F5EA4C7" w14:textId="5299E413" w:rsidR="006063B0" w:rsidRPr="006063B0" w:rsidRDefault="006063B0" w:rsidP="006063B0">
            <w:pPr>
              <w:pStyle w:val="ListParagraph"/>
              <w:ind w:left="0"/>
              <w:jc w:val="center"/>
              <w:rPr>
                <w:lang w:val="en-US"/>
              </w:rPr>
            </w:pPr>
            <w:r w:rsidRPr="006063B0">
              <w:rPr>
                <w:lang w:val="en-US"/>
              </w:rPr>
              <w:t>Tâm phế mạn</w:t>
            </w:r>
          </w:p>
        </w:tc>
        <w:tc>
          <w:tcPr>
            <w:tcW w:w="1587" w:type="dxa"/>
            <w:shd w:val="clear" w:color="auto" w:fill="92CDDC" w:themeFill="accent5" w:themeFillTint="99"/>
          </w:tcPr>
          <w:p w14:paraId="4CE44B25" w14:textId="0B4FB10D" w:rsidR="006063B0" w:rsidRPr="006063B0" w:rsidRDefault="006063B0" w:rsidP="006063B0">
            <w:pPr>
              <w:pStyle w:val="ListParagraph"/>
              <w:ind w:left="0"/>
              <w:jc w:val="center"/>
              <w:rPr>
                <w:lang w:val="en-US"/>
              </w:rPr>
            </w:pPr>
            <w:r w:rsidRPr="006063B0">
              <w:rPr>
                <w:lang w:val="en-US"/>
              </w:rPr>
              <w:t>Suy tim (P)</w:t>
            </w:r>
          </w:p>
        </w:tc>
      </w:tr>
      <w:tr w:rsidR="006063B0" w14:paraId="7798B7BA" w14:textId="77777777" w:rsidTr="006063B0">
        <w:tc>
          <w:tcPr>
            <w:tcW w:w="1586" w:type="dxa"/>
          </w:tcPr>
          <w:p w14:paraId="0E30CF80" w14:textId="35EDE3D1" w:rsidR="006063B0" w:rsidRPr="006063B0" w:rsidRDefault="006063B0" w:rsidP="00C05629">
            <w:pPr>
              <w:pStyle w:val="ListParagraph"/>
              <w:ind w:left="0"/>
              <w:jc w:val="both"/>
              <w:rPr>
                <w:lang w:val="en-US"/>
              </w:rPr>
            </w:pPr>
            <w:r>
              <w:rPr>
                <w:lang w:val="en-US"/>
              </w:rPr>
              <w:t>Tiền sử</w:t>
            </w:r>
          </w:p>
        </w:tc>
        <w:tc>
          <w:tcPr>
            <w:tcW w:w="1587" w:type="dxa"/>
          </w:tcPr>
          <w:p w14:paraId="01951A13" w14:textId="7C178491" w:rsidR="006063B0" w:rsidRPr="006063B0" w:rsidRDefault="006063B0" w:rsidP="00C05629">
            <w:pPr>
              <w:pStyle w:val="ListParagraph"/>
              <w:ind w:left="0"/>
              <w:jc w:val="both"/>
              <w:rPr>
                <w:lang w:val="en-US"/>
              </w:rPr>
            </w:pPr>
            <w:r>
              <w:rPr>
                <w:lang w:val="en-US"/>
              </w:rPr>
              <w:t>COPD</w:t>
            </w:r>
          </w:p>
        </w:tc>
        <w:tc>
          <w:tcPr>
            <w:tcW w:w="1587" w:type="dxa"/>
          </w:tcPr>
          <w:p w14:paraId="501603B3" w14:textId="132A9516" w:rsidR="006063B0" w:rsidRPr="006063B0" w:rsidRDefault="006063B0" w:rsidP="00C05629">
            <w:pPr>
              <w:pStyle w:val="ListParagraph"/>
              <w:ind w:left="0"/>
              <w:jc w:val="both"/>
              <w:rPr>
                <w:lang w:val="en-US"/>
              </w:rPr>
            </w:pPr>
            <w:r>
              <w:rPr>
                <w:lang w:val="en-US"/>
              </w:rPr>
              <w:t>Nguyên nhân suy tim (P) (xem Suy tim)</w:t>
            </w:r>
          </w:p>
        </w:tc>
      </w:tr>
      <w:tr w:rsidR="00545432" w14:paraId="2AB49814" w14:textId="77777777" w:rsidTr="005D2002">
        <w:trPr>
          <w:trHeight w:val="385"/>
        </w:trPr>
        <w:tc>
          <w:tcPr>
            <w:tcW w:w="1586" w:type="dxa"/>
            <w:vMerge w:val="restart"/>
          </w:tcPr>
          <w:p w14:paraId="38CD4DBC" w14:textId="76013827" w:rsidR="00545432" w:rsidRPr="006063B0" w:rsidRDefault="00545432" w:rsidP="00C05629">
            <w:pPr>
              <w:pStyle w:val="ListParagraph"/>
              <w:ind w:left="0"/>
              <w:jc w:val="both"/>
              <w:rPr>
                <w:lang w:val="en-US"/>
              </w:rPr>
            </w:pPr>
            <w:r>
              <w:rPr>
                <w:lang w:val="en-US"/>
              </w:rPr>
              <w:t>Khám tim</w:t>
            </w:r>
          </w:p>
        </w:tc>
        <w:tc>
          <w:tcPr>
            <w:tcW w:w="1587" w:type="dxa"/>
          </w:tcPr>
          <w:p w14:paraId="2E04B41D" w14:textId="77777777" w:rsidR="00545432" w:rsidRDefault="00545432" w:rsidP="00C05629">
            <w:pPr>
              <w:pStyle w:val="ListParagraph"/>
              <w:ind w:left="0"/>
              <w:jc w:val="both"/>
              <w:rPr>
                <w:lang w:val="en-US"/>
              </w:rPr>
            </w:pPr>
            <w:r>
              <w:rPr>
                <w:lang w:val="en-US"/>
              </w:rPr>
              <w:t>Nghe T2 tách đôi</w:t>
            </w:r>
          </w:p>
          <w:p w14:paraId="5DBDD9A2" w14:textId="1FE236B5" w:rsidR="00545432" w:rsidRPr="006063B0" w:rsidRDefault="00545432" w:rsidP="00111199">
            <w:pPr>
              <w:pStyle w:val="ListParagraph"/>
              <w:ind w:left="0"/>
              <w:jc w:val="both"/>
              <w:rPr>
                <w:lang w:val="en-US"/>
              </w:rPr>
            </w:pPr>
          </w:p>
        </w:tc>
        <w:tc>
          <w:tcPr>
            <w:tcW w:w="1587" w:type="dxa"/>
          </w:tcPr>
          <w:p w14:paraId="7AB04D4D" w14:textId="68249039" w:rsidR="00545432" w:rsidRDefault="00545432" w:rsidP="00C05629">
            <w:pPr>
              <w:pStyle w:val="ListParagraph"/>
              <w:ind w:left="0"/>
              <w:jc w:val="both"/>
              <w:rPr>
                <w:lang w:val="en-US"/>
              </w:rPr>
            </w:pPr>
            <w:r>
              <w:rPr>
                <w:lang w:val="en-US"/>
              </w:rPr>
              <w:t>Nghe tim có các nguyên nhân</w:t>
            </w:r>
          </w:p>
          <w:p w14:paraId="2EF5E73B" w14:textId="6A868DD3" w:rsidR="00545432" w:rsidRPr="00E0496C" w:rsidRDefault="00545432" w:rsidP="00C05629">
            <w:pPr>
              <w:pStyle w:val="ListParagraph"/>
              <w:ind w:left="0"/>
              <w:jc w:val="both"/>
              <w:rPr>
                <w:lang w:val="en-US"/>
              </w:rPr>
            </w:pPr>
          </w:p>
        </w:tc>
      </w:tr>
      <w:tr w:rsidR="00545432" w14:paraId="009B9F1E" w14:textId="77777777" w:rsidTr="005D2002">
        <w:trPr>
          <w:trHeight w:val="385"/>
        </w:trPr>
        <w:tc>
          <w:tcPr>
            <w:tcW w:w="1586" w:type="dxa"/>
            <w:vMerge/>
          </w:tcPr>
          <w:p w14:paraId="228AE560" w14:textId="77777777" w:rsidR="00545432" w:rsidRDefault="00545432" w:rsidP="00C05629">
            <w:pPr>
              <w:pStyle w:val="ListParagraph"/>
              <w:ind w:left="0"/>
              <w:jc w:val="both"/>
              <w:rPr>
                <w:lang w:val="en-US"/>
              </w:rPr>
            </w:pPr>
          </w:p>
        </w:tc>
        <w:tc>
          <w:tcPr>
            <w:tcW w:w="1587" w:type="dxa"/>
          </w:tcPr>
          <w:p w14:paraId="7C69CC88" w14:textId="77777777" w:rsidR="00111199" w:rsidRDefault="00111199" w:rsidP="00111199">
            <w:pPr>
              <w:pStyle w:val="ListParagraph"/>
              <w:ind w:left="0"/>
              <w:jc w:val="both"/>
              <w:rPr>
                <w:lang w:val="en-US"/>
              </w:rPr>
            </w:pPr>
            <w:r>
              <w:rPr>
                <w:lang w:val="en-US"/>
              </w:rPr>
              <w:t>Điện tâm đồ có P phế</w:t>
            </w:r>
          </w:p>
          <w:p w14:paraId="493A99A1" w14:textId="77777777" w:rsidR="00545432" w:rsidRDefault="00545432" w:rsidP="00C05629">
            <w:pPr>
              <w:pStyle w:val="ListParagraph"/>
              <w:ind w:left="0"/>
              <w:jc w:val="both"/>
              <w:rPr>
                <w:lang w:val="en-US"/>
              </w:rPr>
            </w:pPr>
          </w:p>
        </w:tc>
        <w:tc>
          <w:tcPr>
            <w:tcW w:w="1587" w:type="dxa"/>
          </w:tcPr>
          <w:p w14:paraId="458E5690" w14:textId="0EAC0221" w:rsidR="00545432" w:rsidRDefault="00111199" w:rsidP="00C05629">
            <w:pPr>
              <w:pStyle w:val="ListParagraph"/>
              <w:ind w:left="0"/>
              <w:jc w:val="both"/>
              <w:rPr>
                <w:lang w:val="en-US"/>
              </w:rPr>
            </w:pPr>
            <w:r>
              <w:rPr>
                <w:lang w:val="en-US"/>
              </w:rPr>
              <w:t>Không có P phế</w:t>
            </w:r>
          </w:p>
        </w:tc>
      </w:tr>
      <w:tr w:rsidR="00545432" w14:paraId="71FC98B1" w14:textId="77777777" w:rsidTr="005D2002">
        <w:trPr>
          <w:trHeight w:val="385"/>
        </w:trPr>
        <w:tc>
          <w:tcPr>
            <w:tcW w:w="1586" w:type="dxa"/>
            <w:vMerge/>
          </w:tcPr>
          <w:p w14:paraId="6D33FC57" w14:textId="77777777" w:rsidR="00545432" w:rsidRDefault="00545432" w:rsidP="00C05629">
            <w:pPr>
              <w:pStyle w:val="ListParagraph"/>
              <w:ind w:left="0"/>
              <w:jc w:val="both"/>
              <w:rPr>
                <w:lang w:val="en-US"/>
              </w:rPr>
            </w:pPr>
          </w:p>
        </w:tc>
        <w:tc>
          <w:tcPr>
            <w:tcW w:w="1587" w:type="dxa"/>
          </w:tcPr>
          <w:p w14:paraId="5A893B5A" w14:textId="445978A6" w:rsidR="00545432" w:rsidRDefault="00545432" w:rsidP="00C05629">
            <w:pPr>
              <w:pStyle w:val="ListParagraph"/>
              <w:ind w:left="0"/>
              <w:jc w:val="both"/>
              <w:rPr>
                <w:lang w:val="en-US"/>
              </w:rPr>
            </w:pPr>
            <w:r>
              <w:rPr>
                <w:lang w:val="en-US"/>
              </w:rPr>
              <w:t>Xquang có tim hình giọt nước</w:t>
            </w:r>
          </w:p>
        </w:tc>
        <w:tc>
          <w:tcPr>
            <w:tcW w:w="1587" w:type="dxa"/>
          </w:tcPr>
          <w:p w14:paraId="7E648984" w14:textId="4D2085D8" w:rsidR="00545432" w:rsidRDefault="00545432" w:rsidP="00C05629">
            <w:pPr>
              <w:pStyle w:val="ListParagraph"/>
              <w:ind w:left="0"/>
              <w:jc w:val="both"/>
              <w:rPr>
                <w:lang w:val="en-US"/>
              </w:rPr>
            </w:pPr>
            <w:r>
              <w:rPr>
                <w:lang w:val="en-US"/>
              </w:rPr>
              <w:t>Xquang bóng tim to</w:t>
            </w:r>
            <w:r w:rsidR="00A141C1">
              <w:rPr>
                <w:lang w:val="en-US"/>
              </w:rPr>
              <w:t xml:space="preserve"> ở đáy, mỏng tim </w:t>
            </w:r>
            <w:r w:rsidR="00632493">
              <w:rPr>
                <w:lang w:val="en-US"/>
              </w:rPr>
              <w:t>c</w:t>
            </w:r>
            <w:r w:rsidR="00A141C1">
              <w:rPr>
                <w:lang w:val="en-US"/>
              </w:rPr>
              <w:t>hếch lên</w:t>
            </w:r>
          </w:p>
        </w:tc>
      </w:tr>
    </w:tbl>
    <w:p w14:paraId="4DF4B1C3" w14:textId="77777777" w:rsidR="00C05629" w:rsidRPr="00C05629" w:rsidRDefault="00C05629" w:rsidP="00C05629">
      <w:pPr>
        <w:pStyle w:val="ListParagraph"/>
        <w:ind w:left="0"/>
        <w:jc w:val="both"/>
        <w:rPr>
          <w:b/>
          <w:bCs/>
        </w:rPr>
      </w:pPr>
    </w:p>
    <w:p w14:paraId="72A80681" w14:textId="2D5A68D9" w:rsidR="006312A7" w:rsidRPr="006312A7" w:rsidRDefault="006312A7" w:rsidP="00771AE6">
      <w:pPr>
        <w:pStyle w:val="ListParagraph"/>
        <w:numPr>
          <w:ilvl w:val="0"/>
          <w:numId w:val="16"/>
        </w:numPr>
        <w:ind w:left="0" w:firstLine="0"/>
        <w:jc w:val="both"/>
        <w:rPr>
          <w:b/>
          <w:bCs/>
        </w:rPr>
      </w:pPr>
      <w:r>
        <w:rPr>
          <w:b/>
          <w:bCs/>
          <w:lang w:val="en-US"/>
        </w:rPr>
        <w:t>Hướng dẫn thở oxy tại nhà</w:t>
      </w:r>
      <w:r w:rsidR="00893DC8">
        <w:rPr>
          <w:b/>
          <w:bCs/>
          <w:lang w:val="en-US"/>
        </w:rPr>
        <w:t>, trích máu</w:t>
      </w:r>
    </w:p>
    <w:p w14:paraId="052ED550" w14:textId="57E12CC2" w:rsidR="006312A7" w:rsidRPr="006312A7" w:rsidRDefault="006312A7" w:rsidP="006312A7">
      <w:pPr>
        <w:pStyle w:val="ListParagraph"/>
        <w:ind w:left="0"/>
        <w:jc w:val="both"/>
      </w:pPr>
      <w:r w:rsidRPr="006312A7">
        <w:rPr>
          <w:lang w:val="en-US"/>
        </w:rPr>
        <w:t>Xem phác đồ Bộ Y tế</w:t>
      </w:r>
    </w:p>
    <w:p w14:paraId="413F2BDE" w14:textId="050B25B2" w:rsidR="000E11D7" w:rsidRPr="000E11D7" w:rsidRDefault="000E11D7" w:rsidP="00771AE6">
      <w:pPr>
        <w:pStyle w:val="ListParagraph"/>
        <w:numPr>
          <w:ilvl w:val="0"/>
          <w:numId w:val="16"/>
        </w:numPr>
        <w:ind w:left="0" w:firstLine="0"/>
        <w:jc w:val="both"/>
        <w:rPr>
          <w:b/>
          <w:bCs/>
        </w:rPr>
      </w:pPr>
      <w:r>
        <w:rPr>
          <w:b/>
          <w:bCs/>
          <w:lang w:val="en-US"/>
        </w:rPr>
        <w:t>Những vấn đề cần có trong đơn thuốc tim phổi mạn (COPD)</w:t>
      </w:r>
    </w:p>
    <w:p w14:paraId="4BFE7A83" w14:textId="0770D78D" w:rsidR="00C14E29" w:rsidRDefault="00C14E29" w:rsidP="000E11D7">
      <w:pPr>
        <w:pStyle w:val="ListParagraph"/>
        <w:ind w:left="0"/>
        <w:jc w:val="both"/>
        <w:rPr>
          <w:lang w:val="en-US"/>
        </w:rPr>
      </w:pPr>
      <w:r>
        <w:rPr>
          <w:lang w:val="en-US"/>
        </w:rPr>
        <w:t>a. Nhập viện</w:t>
      </w:r>
    </w:p>
    <w:p w14:paraId="17B1C155" w14:textId="3311C6A5" w:rsidR="000E11D7" w:rsidRDefault="00FF77BA" w:rsidP="000E11D7">
      <w:pPr>
        <w:pStyle w:val="ListParagraph"/>
        <w:ind w:left="0"/>
        <w:jc w:val="both"/>
        <w:rPr>
          <w:lang w:val="en-US"/>
        </w:rPr>
      </w:pPr>
      <w:r>
        <w:rPr>
          <w:lang w:val="en-US"/>
        </w:rPr>
        <w:t>- Tư thế, chỉ định thở oxy</w:t>
      </w:r>
    </w:p>
    <w:p w14:paraId="6BB441EB" w14:textId="339B989B" w:rsidR="00C14E29" w:rsidRDefault="00FF77BA" w:rsidP="000E11D7">
      <w:pPr>
        <w:pStyle w:val="ListParagraph"/>
        <w:ind w:left="0"/>
        <w:jc w:val="both"/>
        <w:rPr>
          <w:lang w:val="en-US"/>
        </w:rPr>
      </w:pPr>
      <w:r>
        <w:rPr>
          <w:lang w:val="en-US"/>
        </w:rPr>
        <w:t xml:space="preserve">- </w:t>
      </w:r>
      <w:r w:rsidR="00C14E29">
        <w:rPr>
          <w:lang w:val="en-US"/>
        </w:rPr>
        <w:t>Kháng sinh phối hợp (Cefalosporin 3/4 + Quinolon hô hấp) với tim phổi mạn hay COPD giai đoạn cuối</w:t>
      </w:r>
    </w:p>
    <w:p w14:paraId="733A4913" w14:textId="0E52CFE4" w:rsidR="00C14E29" w:rsidRDefault="00C14E29" w:rsidP="000E11D7">
      <w:pPr>
        <w:pStyle w:val="ListParagraph"/>
        <w:ind w:left="0"/>
        <w:jc w:val="both"/>
        <w:rPr>
          <w:lang w:val="en-US"/>
        </w:rPr>
      </w:pPr>
      <w:r>
        <w:rPr>
          <w:lang w:val="en-US"/>
        </w:rPr>
        <w:t xml:space="preserve">- </w:t>
      </w:r>
      <w:r w:rsidR="00F56C4D">
        <w:rPr>
          <w:lang w:val="en-US"/>
        </w:rPr>
        <w:t>Giãn phế quản tại chỗ</w:t>
      </w:r>
    </w:p>
    <w:p w14:paraId="19FE2816" w14:textId="1153D307" w:rsidR="00F56C4D" w:rsidRDefault="00F56C4D" w:rsidP="000E11D7">
      <w:pPr>
        <w:pStyle w:val="ListParagraph"/>
        <w:ind w:left="0"/>
        <w:jc w:val="both"/>
        <w:rPr>
          <w:lang w:val="en-US"/>
        </w:rPr>
      </w:pPr>
      <w:r>
        <w:rPr>
          <w:lang w:val="en-US"/>
        </w:rPr>
        <w:t>- Cortioid không quá 5-7 ngày</w:t>
      </w:r>
    </w:p>
    <w:p w14:paraId="57D37E8C" w14:textId="24BDBD9B" w:rsidR="00F56C4D" w:rsidRDefault="00F56C4D" w:rsidP="000E11D7">
      <w:pPr>
        <w:pStyle w:val="ListParagraph"/>
        <w:ind w:left="0"/>
        <w:jc w:val="both"/>
        <w:rPr>
          <w:lang w:val="en-US"/>
        </w:rPr>
      </w:pPr>
      <w:r>
        <w:rPr>
          <w:lang w:val="en-US"/>
        </w:rPr>
        <w:t>- Thuốc khác, sinh hoạt và chế độ ăn</w:t>
      </w:r>
    </w:p>
    <w:p w14:paraId="1E1FA313" w14:textId="0BE97877" w:rsidR="00F56C4D" w:rsidRDefault="00F56C4D" w:rsidP="000E11D7">
      <w:pPr>
        <w:pStyle w:val="ListParagraph"/>
        <w:ind w:left="0"/>
        <w:jc w:val="both"/>
        <w:rPr>
          <w:lang w:val="en-US"/>
        </w:rPr>
      </w:pPr>
      <w:r>
        <w:rPr>
          <w:lang w:val="en-US"/>
        </w:rPr>
        <w:t>b. Ra viện</w:t>
      </w:r>
    </w:p>
    <w:p w14:paraId="16BF1818" w14:textId="4FAB35EB" w:rsidR="00F56C4D" w:rsidRDefault="00F56C4D" w:rsidP="000E11D7">
      <w:pPr>
        <w:pStyle w:val="ListParagraph"/>
        <w:ind w:left="0"/>
        <w:jc w:val="both"/>
        <w:rPr>
          <w:lang w:val="en-US"/>
        </w:rPr>
      </w:pPr>
      <w:r>
        <w:rPr>
          <w:lang w:val="en-US"/>
        </w:rPr>
        <w:t>- Phác đồ theo GOLD</w:t>
      </w:r>
    </w:p>
    <w:p w14:paraId="76405401" w14:textId="7AA4D86A" w:rsidR="00F56C4D" w:rsidRDefault="00F56C4D" w:rsidP="000E11D7">
      <w:pPr>
        <w:pStyle w:val="ListParagraph"/>
        <w:ind w:left="0"/>
        <w:jc w:val="both"/>
        <w:rPr>
          <w:lang w:val="en-US"/>
        </w:rPr>
      </w:pPr>
      <w:r>
        <w:rPr>
          <w:lang w:val="en-US"/>
        </w:rPr>
        <w:t xml:space="preserve">- </w:t>
      </w:r>
      <w:r w:rsidR="00515D99">
        <w:rPr>
          <w:lang w:val="en-US"/>
        </w:rPr>
        <w:t>Tiêm vacine</w:t>
      </w:r>
    </w:p>
    <w:p w14:paraId="7343197A" w14:textId="5E7FE413" w:rsidR="00515D99" w:rsidRPr="00C14E29" w:rsidRDefault="00515D99" w:rsidP="000E11D7">
      <w:pPr>
        <w:pStyle w:val="ListParagraph"/>
        <w:ind w:left="0"/>
        <w:jc w:val="both"/>
        <w:rPr>
          <w:lang w:val="en-US"/>
        </w:rPr>
      </w:pPr>
      <w:r>
        <w:rPr>
          <w:lang w:val="en-US"/>
        </w:rPr>
        <w:t>- Tập thở, thở oxy tại nhà với tim phổi mạn</w:t>
      </w:r>
    </w:p>
    <w:p w14:paraId="14049F19" w14:textId="0FEAE425" w:rsidR="00771AE6" w:rsidRPr="001236FF" w:rsidRDefault="00771AE6" w:rsidP="00771AE6">
      <w:pPr>
        <w:pStyle w:val="ListParagraph"/>
        <w:numPr>
          <w:ilvl w:val="0"/>
          <w:numId w:val="16"/>
        </w:numPr>
        <w:ind w:left="0" w:firstLine="0"/>
        <w:jc w:val="both"/>
        <w:rPr>
          <w:b/>
          <w:bCs/>
        </w:rPr>
      </w:pPr>
      <w:r>
        <w:rPr>
          <w:b/>
          <w:bCs/>
          <w:lang w:val="en-US"/>
        </w:rPr>
        <w:t xml:space="preserve">Phân biệt </w:t>
      </w:r>
      <w:r w:rsidR="0002310A">
        <w:rPr>
          <w:b/>
          <w:bCs/>
          <w:lang w:val="en-US"/>
        </w:rPr>
        <w:t>giãn</w:t>
      </w:r>
      <w:r>
        <w:rPr>
          <w:b/>
          <w:bCs/>
          <w:lang w:val="en-US"/>
        </w:rPr>
        <w:t xml:space="preserve"> phế nang trong COPD và bệnh lý </w:t>
      </w:r>
      <w:r w:rsidR="0002310A">
        <w:rPr>
          <w:b/>
          <w:bCs/>
          <w:lang w:val="en-US"/>
        </w:rPr>
        <w:t>giãn</w:t>
      </w:r>
      <w:r>
        <w:rPr>
          <w:b/>
          <w:bCs/>
          <w:lang w:val="en-US"/>
        </w:rPr>
        <w:t xml:space="preserve"> phế nang</w:t>
      </w:r>
    </w:p>
    <w:p w14:paraId="276E5D6D" w14:textId="784BEC9A" w:rsidR="006B5966" w:rsidRDefault="00A241A5" w:rsidP="00393DA6">
      <w:pPr>
        <w:jc w:val="both"/>
        <w:rPr>
          <w:lang w:val="en-US"/>
        </w:rPr>
      </w:pPr>
      <w:r>
        <w:rPr>
          <w:lang w:val="en-US"/>
        </w:rPr>
        <w:t xml:space="preserve">- COPD </w:t>
      </w:r>
      <w:r w:rsidR="0002310A">
        <w:rPr>
          <w:lang w:val="en-US"/>
        </w:rPr>
        <w:t>giãn</w:t>
      </w:r>
      <w:r>
        <w:rPr>
          <w:lang w:val="en-US"/>
        </w:rPr>
        <w:t xml:space="preserve"> phế nang do các phế nang phá hủy hòa làm một</w:t>
      </w:r>
    </w:p>
    <w:p w14:paraId="64CE21CF" w14:textId="658D6518" w:rsidR="00A241A5" w:rsidRDefault="00A241A5" w:rsidP="00393DA6">
      <w:pPr>
        <w:jc w:val="both"/>
        <w:rPr>
          <w:lang w:val="en-US"/>
        </w:rPr>
      </w:pPr>
      <w:r>
        <w:rPr>
          <w:lang w:val="en-US"/>
        </w:rPr>
        <w:t xml:space="preserve">- Bệnh lý </w:t>
      </w:r>
      <w:r w:rsidR="0002310A">
        <w:rPr>
          <w:lang w:val="en-US"/>
        </w:rPr>
        <w:t>giãn</w:t>
      </w:r>
      <w:r>
        <w:rPr>
          <w:lang w:val="en-US"/>
        </w:rPr>
        <w:t xml:space="preserve"> phế nang có do bẩm sinh</w:t>
      </w:r>
    </w:p>
    <w:p w14:paraId="7C6C451F" w14:textId="0E80D62C" w:rsidR="00187849" w:rsidRPr="00187849" w:rsidRDefault="00187849" w:rsidP="00187849">
      <w:pPr>
        <w:pStyle w:val="ListParagraph"/>
        <w:numPr>
          <w:ilvl w:val="0"/>
          <w:numId w:val="16"/>
        </w:numPr>
        <w:ind w:left="0" w:firstLine="0"/>
        <w:jc w:val="both"/>
        <w:rPr>
          <w:lang w:val="en-US"/>
        </w:rPr>
      </w:pPr>
      <w:r>
        <w:rPr>
          <w:b/>
          <w:bCs/>
          <w:lang w:val="en-US"/>
        </w:rPr>
        <w:t>Phân biệt tím trong suy tim (P) và tím trong COPD</w:t>
      </w:r>
    </w:p>
    <w:p w14:paraId="62CF23A6" w14:textId="3F977BB5" w:rsidR="006312A7" w:rsidRPr="00187849" w:rsidRDefault="00187849" w:rsidP="00187849">
      <w:pPr>
        <w:pStyle w:val="ListParagraph"/>
        <w:ind w:left="0"/>
        <w:jc w:val="both"/>
        <w:rPr>
          <w:lang w:val="en-US"/>
        </w:rPr>
      </w:pPr>
      <w:r>
        <w:rPr>
          <w:lang w:val="en-US"/>
        </w:rPr>
        <w:t>Tím trong suy tim (P) là tím liên tục. Tím trong COPD là tím trong cơn khó thở.</w:t>
      </w:r>
    </w:p>
    <w:sectPr w:rsidR="006312A7" w:rsidRPr="00187849" w:rsidSect="00393DA6">
      <w:headerReference w:type="default" r:id="rId15"/>
      <w:type w:val="continuous"/>
      <w:pgSz w:w="11906" w:h="16838"/>
      <w:pgMar w:top="1440" w:right="926" w:bottom="1440" w:left="900" w:header="708" w:footer="708" w:gutter="0"/>
      <w:cols w:num="2" w:space="5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DFB0" w14:textId="77777777" w:rsidR="00A81FBB" w:rsidRDefault="00A81FBB" w:rsidP="002D526E">
      <w:pPr>
        <w:spacing w:line="240" w:lineRule="auto"/>
      </w:pPr>
      <w:r>
        <w:separator/>
      </w:r>
    </w:p>
  </w:endnote>
  <w:endnote w:type="continuationSeparator" w:id="0">
    <w:p w14:paraId="29102BC2" w14:textId="77777777" w:rsidR="00A81FBB" w:rsidRDefault="00A81FBB" w:rsidP="002D52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0275" w14:textId="77777777" w:rsidR="008A5F0A" w:rsidRDefault="008A5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8CDD" w14:textId="77777777" w:rsidR="00F47C8A" w:rsidRPr="00F47C8A" w:rsidRDefault="00B572CC" w:rsidP="00B572CC">
    <w:pPr>
      <w:pStyle w:val="Footer"/>
      <w:jc w:val="right"/>
      <w:rPr>
        <w:rFonts w:cs="Times New Roman"/>
        <w:szCs w:val="20"/>
      </w:rPr>
    </w:pPr>
    <w:r>
      <w:t xml:space="preserv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sz w:val="24"/>
        <w:szCs w:val="24"/>
      </w:rPr>
      <w:t>3</w:t>
    </w:r>
    <w:r>
      <w:rPr>
        <w:b/>
        <w:bCs/>
        <w:sz w:val="24"/>
        <w:szCs w:val="24"/>
      </w:rPr>
      <w:fldChar w:fldCharType="end"/>
    </w:r>
    <w:r>
      <w:rPr>
        <w:rFonts w:cs="Times New Roman"/>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9639" w14:textId="77777777" w:rsidR="008A5F0A" w:rsidRDefault="008A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6D98" w14:textId="77777777" w:rsidR="00A81FBB" w:rsidRDefault="00A81FBB" w:rsidP="002D526E">
      <w:pPr>
        <w:spacing w:line="240" w:lineRule="auto"/>
      </w:pPr>
      <w:r>
        <w:separator/>
      </w:r>
    </w:p>
  </w:footnote>
  <w:footnote w:type="continuationSeparator" w:id="0">
    <w:p w14:paraId="14F54EC4" w14:textId="77777777" w:rsidR="00A81FBB" w:rsidRDefault="00A81FBB" w:rsidP="002D52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D55A0" w14:textId="77777777" w:rsidR="008A5F0A" w:rsidRDefault="008A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6CA1" w14:textId="1C2EA8FF" w:rsidR="004578CD" w:rsidRDefault="003100C4" w:rsidP="004578CD">
    <w:pPr>
      <w:pStyle w:val="Header"/>
      <w:rPr>
        <w:rFonts w:cs="Times New Roman"/>
        <w:szCs w:val="22"/>
      </w:rPr>
    </w:pPr>
    <w:r>
      <w:rPr>
        <w:rFonts w:cs="Times New Roman"/>
        <w:sz w:val="18"/>
        <w:szCs w:val="18"/>
      </w:rPr>
      <w:drawing>
        <wp:anchor distT="0" distB="0" distL="114300" distR="114300" simplePos="0" relativeHeight="251657216" behindDoc="0" locked="0" layoutInCell="1" allowOverlap="1" wp14:anchorId="489EB2AC" wp14:editId="03D6F88F">
          <wp:simplePos x="0" y="0"/>
          <wp:positionH relativeFrom="column">
            <wp:posOffset>5476875</wp:posOffset>
          </wp:positionH>
          <wp:positionV relativeFrom="paragraph">
            <wp:posOffset>-278130</wp:posOffset>
          </wp:positionV>
          <wp:extent cx="790575" cy="790575"/>
          <wp:effectExtent l="0" t="0" r="9525" b="9525"/>
          <wp:wrapThrough wrapText="bothSides">
            <wp:wrapPolygon edited="0">
              <wp:start x="8328" y="0"/>
              <wp:lineTo x="5205" y="1561"/>
              <wp:lineTo x="0" y="6766"/>
              <wp:lineTo x="0" y="10930"/>
              <wp:lineTo x="1561" y="17176"/>
              <wp:lineTo x="7287" y="20819"/>
              <wp:lineTo x="7807" y="21340"/>
              <wp:lineTo x="13012" y="21340"/>
              <wp:lineTo x="14053" y="20819"/>
              <wp:lineTo x="19258" y="17696"/>
              <wp:lineTo x="19778" y="17176"/>
              <wp:lineTo x="21340" y="10930"/>
              <wp:lineTo x="21340" y="6766"/>
              <wp:lineTo x="16135" y="1561"/>
              <wp:lineTo x="13012" y="0"/>
              <wp:lineTo x="8328"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14:sizeRelH relativeFrom="margin">
            <wp14:pctWidth>0</wp14:pctWidth>
          </wp14:sizeRelH>
          <wp14:sizeRelV relativeFrom="margin">
            <wp14:pctHeight>0</wp14:pctHeight>
          </wp14:sizeRelV>
        </wp:anchor>
      </w:drawing>
    </w:r>
  </w:p>
  <w:p w14:paraId="7D3A605C" w14:textId="4A6C03B3" w:rsidR="004578CD" w:rsidRDefault="00B572CC" w:rsidP="004578CD">
    <w:pPr>
      <w:pStyle w:val="Header"/>
      <w:jc w:val="center"/>
      <w:rPr>
        <w:rFonts w:cs="Times New Roman"/>
        <w:sz w:val="18"/>
        <w:szCs w:val="18"/>
      </w:rPr>
    </w:pPr>
    <w:r>
      <w:rPr>
        <w:rFonts w:cs="Times New Roman"/>
        <w:szCs w:val="20"/>
      </w:rPr>
      <w:t>C</w:t>
    </w:r>
    <w:r w:rsidR="0044579D">
      <w:rPr>
        <w:rFonts w:cs="Times New Roman"/>
        <w:szCs w:val="20"/>
      </w:rPr>
      <w:t xml:space="preserve">opyright </w:t>
    </w:r>
    <w:r w:rsidR="006C600A" w:rsidRPr="00A36F81">
      <w:rPr>
        <w:rFonts w:cs="Times New Roman"/>
        <w:szCs w:val="20"/>
      </w:rPr>
      <w:t>©</w:t>
    </w:r>
    <w:r w:rsidR="0044579D">
      <w:rPr>
        <w:rFonts w:cs="Times New Roman"/>
        <w:szCs w:val="20"/>
      </w:rPr>
      <w:t xml:space="preserve"> </w:t>
    </w:r>
    <w:r w:rsidR="006C600A" w:rsidRPr="00A36F81">
      <w:rPr>
        <w:rFonts w:cs="Times New Roman"/>
        <w:szCs w:val="20"/>
      </w:rPr>
      <w:t>20</w:t>
    </w:r>
    <w:r>
      <w:rPr>
        <w:rFonts w:cs="Times New Roman"/>
        <w:szCs w:val="20"/>
      </w:rPr>
      <w:t>2</w:t>
    </w:r>
    <w:r w:rsidR="00FF5185">
      <w:rPr>
        <w:rFonts w:cs="Times New Roman"/>
        <w:szCs w:val="20"/>
      </w:rPr>
      <w:t>2</w:t>
    </w:r>
    <w:r>
      <w:rPr>
        <w:rFonts w:cs="Times New Roman"/>
        <w:szCs w:val="20"/>
      </w:rPr>
      <w:t xml:space="preserve"> by</w:t>
    </w:r>
    <w:r w:rsidR="0044579D">
      <w:rPr>
        <w:rFonts w:cs="Times New Roman"/>
        <w:szCs w:val="20"/>
      </w:rPr>
      <w:t xml:space="preserve"> </w:t>
    </w:r>
    <w:r w:rsidR="00840E8F">
      <w:rPr>
        <w:rFonts w:cs="Times New Roman"/>
        <w:b/>
        <w:bCs/>
        <w:szCs w:val="22"/>
      </w:rPr>
      <w:t>MedPocket</w:t>
    </w:r>
    <w:r>
      <w:rPr>
        <w:rFonts w:cs="Times New Roman"/>
        <w:szCs w:val="22"/>
      </w:rPr>
      <w:t>. All rights reserved.</w:t>
    </w:r>
  </w:p>
  <w:p w14:paraId="438F9DA3" w14:textId="77777777" w:rsidR="005D10C0" w:rsidRPr="004578CD" w:rsidRDefault="004578CD" w:rsidP="004578CD">
    <w:pPr>
      <w:pStyle w:val="Header"/>
      <w:jc w:val="center"/>
      <w:rPr>
        <w:rFonts w:cs="Times New Roman"/>
        <w:sz w:val="18"/>
        <w:szCs w:val="18"/>
      </w:rPr>
    </w:pPr>
    <w:r>
      <w:rPr>
        <w:rFonts w:cs="Times New Roman"/>
      </w:rPr>
      <w:t>________</w:t>
    </w:r>
    <w:r w:rsidR="006C600A">
      <w:rPr>
        <w:rFonts w:cs="Times New Roman"/>
      </w:rPr>
      <w:t>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CE3C" w14:textId="77777777" w:rsidR="008A5F0A" w:rsidRDefault="008A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9F39" w14:textId="0EFAD324" w:rsidR="00EC22C4" w:rsidRPr="00B572CC" w:rsidRDefault="00B1498D" w:rsidP="004578CD">
    <w:pPr>
      <w:pStyle w:val="Header"/>
      <w:spacing w:before="100" w:beforeAutospacing="1" w:after="100" w:afterAutospacing="1"/>
      <w:jc w:val="center"/>
      <w:rPr>
        <w:rFonts w:cs="Times New Roman"/>
        <w:szCs w:val="22"/>
      </w:rPr>
    </w:pPr>
    <w:r>
      <w:rPr>
        <w:rFonts w:cs="Times New Roman"/>
        <w:szCs w:val="20"/>
      </w:rPr>
      <w:drawing>
        <wp:anchor distT="0" distB="0" distL="114300" distR="114300" simplePos="0" relativeHeight="251658240" behindDoc="1" locked="0" layoutInCell="1" allowOverlap="1" wp14:anchorId="30948767" wp14:editId="43B80941">
          <wp:simplePos x="0" y="0"/>
          <wp:positionH relativeFrom="column">
            <wp:posOffset>104775</wp:posOffset>
          </wp:positionH>
          <wp:positionV relativeFrom="paragraph">
            <wp:posOffset>-144780</wp:posOffset>
          </wp:positionV>
          <wp:extent cx="609600" cy="609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00B572CC">
      <w:rPr>
        <w:rFonts w:cs="Times New Roman"/>
        <w:szCs w:val="20"/>
      </w:rPr>
      <w:t xml:space="preserve">Copyright </w:t>
    </w:r>
    <w:r w:rsidR="00B572CC" w:rsidRPr="00A36F81">
      <w:rPr>
        <w:rFonts w:cs="Times New Roman"/>
        <w:szCs w:val="20"/>
      </w:rPr>
      <w:t>©</w:t>
    </w:r>
    <w:r w:rsidR="00B572CC">
      <w:rPr>
        <w:rFonts w:cs="Times New Roman"/>
        <w:szCs w:val="20"/>
      </w:rPr>
      <w:t xml:space="preserve"> </w:t>
    </w:r>
    <w:r w:rsidR="00B572CC" w:rsidRPr="00A36F81">
      <w:rPr>
        <w:rFonts w:cs="Times New Roman"/>
        <w:szCs w:val="20"/>
      </w:rPr>
      <w:t>20</w:t>
    </w:r>
    <w:r w:rsidR="00B572CC">
      <w:rPr>
        <w:rFonts w:cs="Times New Roman"/>
        <w:szCs w:val="20"/>
      </w:rPr>
      <w:t>2</w:t>
    </w:r>
    <w:r w:rsidR="00FF5185">
      <w:rPr>
        <w:rFonts w:cs="Times New Roman"/>
        <w:szCs w:val="20"/>
      </w:rPr>
      <w:t>2</w:t>
    </w:r>
    <w:r w:rsidR="00B572CC">
      <w:rPr>
        <w:rFonts w:cs="Times New Roman"/>
        <w:szCs w:val="20"/>
      </w:rPr>
      <w:t xml:space="preserve"> by </w:t>
    </w:r>
    <w:r w:rsidR="00D7488E">
      <w:rPr>
        <w:rFonts w:cs="Times New Roman"/>
        <w:b/>
        <w:bCs/>
        <w:szCs w:val="22"/>
      </w:rPr>
      <w:t>MedPocket</w:t>
    </w:r>
    <w:r w:rsidR="00B572CC">
      <w:rPr>
        <w:rFonts w:cs="Times New Roman"/>
        <w:szCs w:val="22"/>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9pt;height:9pt" o:bullet="t">
        <v:imagedata r:id="rId1" o:title="j0115866"/>
      </v:shape>
    </w:pict>
  </w:numPicBullet>
  <w:abstractNum w:abstractNumId="0" w15:restartNumberingAfterBreak="0">
    <w:nsid w:val="065462F2"/>
    <w:multiLevelType w:val="hybridMultilevel"/>
    <w:tmpl w:val="602C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765E7"/>
    <w:multiLevelType w:val="multilevel"/>
    <w:tmpl w:val="C064625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3179F6"/>
    <w:multiLevelType w:val="hybridMultilevel"/>
    <w:tmpl w:val="4BA6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8650D"/>
    <w:multiLevelType w:val="hybridMultilevel"/>
    <w:tmpl w:val="F336F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64759D"/>
    <w:multiLevelType w:val="hybridMultilevel"/>
    <w:tmpl w:val="DDDCC9DE"/>
    <w:lvl w:ilvl="0" w:tplc="B0FC21CC">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DD85542"/>
    <w:multiLevelType w:val="multilevel"/>
    <w:tmpl w:val="0DCA70C8"/>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B5634E"/>
    <w:multiLevelType w:val="hybridMultilevel"/>
    <w:tmpl w:val="5958DFEE"/>
    <w:lvl w:ilvl="0" w:tplc="3258AA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2175B"/>
    <w:multiLevelType w:val="hybridMultilevel"/>
    <w:tmpl w:val="76668C9C"/>
    <w:lvl w:ilvl="0" w:tplc="FFFFFFFF">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40AE4"/>
    <w:multiLevelType w:val="hybridMultilevel"/>
    <w:tmpl w:val="1C70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E19D4"/>
    <w:multiLevelType w:val="multilevel"/>
    <w:tmpl w:val="95ECE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62CC0621"/>
    <w:multiLevelType w:val="hybridMultilevel"/>
    <w:tmpl w:val="9EC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003DF"/>
    <w:multiLevelType w:val="hybridMultilevel"/>
    <w:tmpl w:val="4CF8158A"/>
    <w:lvl w:ilvl="0" w:tplc="FFFFFFFF">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E2314"/>
    <w:multiLevelType w:val="multilevel"/>
    <w:tmpl w:val="57CEEC28"/>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B684378"/>
    <w:multiLevelType w:val="hybridMultilevel"/>
    <w:tmpl w:val="1ECE2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908CC"/>
    <w:multiLevelType w:val="hybridMultilevel"/>
    <w:tmpl w:val="499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07594"/>
    <w:multiLevelType w:val="hybridMultilevel"/>
    <w:tmpl w:val="09AA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565658">
    <w:abstractNumId w:val="1"/>
  </w:num>
  <w:num w:numId="2" w16cid:durableId="759252818">
    <w:abstractNumId w:val="16"/>
  </w:num>
  <w:num w:numId="3" w16cid:durableId="1037583847">
    <w:abstractNumId w:val="2"/>
  </w:num>
  <w:num w:numId="4" w16cid:durableId="711542705">
    <w:abstractNumId w:val="8"/>
  </w:num>
  <w:num w:numId="5" w16cid:durableId="1669405369">
    <w:abstractNumId w:val="7"/>
  </w:num>
  <w:num w:numId="6" w16cid:durableId="1618439572">
    <w:abstractNumId w:val="12"/>
  </w:num>
  <w:num w:numId="7" w16cid:durableId="1489662937">
    <w:abstractNumId w:val="0"/>
  </w:num>
  <w:num w:numId="8" w16cid:durableId="515385063">
    <w:abstractNumId w:val="11"/>
  </w:num>
  <w:num w:numId="9" w16cid:durableId="1894384506">
    <w:abstractNumId w:val="15"/>
  </w:num>
  <w:num w:numId="10" w16cid:durableId="1636372229">
    <w:abstractNumId w:val="9"/>
  </w:num>
  <w:num w:numId="11" w16cid:durableId="1213031918">
    <w:abstractNumId w:val="10"/>
  </w:num>
  <w:num w:numId="12" w16cid:durableId="1078402018">
    <w:abstractNumId w:val="5"/>
  </w:num>
  <w:num w:numId="13" w16cid:durableId="860583895">
    <w:abstractNumId w:val="13"/>
  </w:num>
  <w:num w:numId="14" w16cid:durableId="1054547799">
    <w:abstractNumId w:val="4"/>
  </w:num>
  <w:num w:numId="15" w16cid:durableId="509948202">
    <w:abstractNumId w:val="14"/>
  </w:num>
  <w:num w:numId="16" w16cid:durableId="218135457">
    <w:abstractNumId w:val="6"/>
  </w:num>
  <w:num w:numId="17" w16cid:durableId="1480805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8F"/>
    <w:rsid w:val="000002C9"/>
    <w:rsid w:val="00001C74"/>
    <w:rsid w:val="00001EA0"/>
    <w:rsid w:val="0000497C"/>
    <w:rsid w:val="00007E80"/>
    <w:rsid w:val="00007F08"/>
    <w:rsid w:val="00010E71"/>
    <w:rsid w:val="00011FF5"/>
    <w:rsid w:val="0001311D"/>
    <w:rsid w:val="00013324"/>
    <w:rsid w:val="00013F60"/>
    <w:rsid w:val="000175D7"/>
    <w:rsid w:val="0002310A"/>
    <w:rsid w:val="00023E9E"/>
    <w:rsid w:val="00024540"/>
    <w:rsid w:val="000318F3"/>
    <w:rsid w:val="00032FF3"/>
    <w:rsid w:val="00033978"/>
    <w:rsid w:val="000351BD"/>
    <w:rsid w:val="000378C3"/>
    <w:rsid w:val="00044074"/>
    <w:rsid w:val="00045786"/>
    <w:rsid w:val="000461CE"/>
    <w:rsid w:val="000465B3"/>
    <w:rsid w:val="00046AED"/>
    <w:rsid w:val="000477F1"/>
    <w:rsid w:val="0005666E"/>
    <w:rsid w:val="000603B0"/>
    <w:rsid w:val="0006219A"/>
    <w:rsid w:val="0006410A"/>
    <w:rsid w:val="00067B18"/>
    <w:rsid w:val="00067D03"/>
    <w:rsid w:val="00070C32"/>
    <w:rsid w:val="00075142"/>
    <w:rsid w:val="0008445A"/>
    <w:rsid w:val="00092EA2"/>
    <w:rsid w:val="000A26F8"/>
    <w:rsid w:val="000A3C3F"/>
    <w:rsid w:val="000A47FF"/>
    <w:rsid w:val="000B2D87"/>
    <w:rsid w:val="000B48A2"/>
    <w:rsid w:val="000B493F"/>
    <w:rsid w:val="000C3A9F"/>
    <w:rsid w:val="000C6A7C"/>
    <w:rsid w:val="000D223F"/>
    <w:rsid w:val="000D2AD4"/>
    <w:rsid w:val="000D3246"/>
    <w:rsid w:val="000D64CB"/>
    <w:rsid w:val="000E0AD5"/>
    <w:rsid w:val="000E11D7"/>
    <w:rsid w:val="000E3263"/>
    <w:rsid w:val="000E3F59"/>
    <w:rsid w:val="000E5294"/>
    <w:rsid w:val="000E6A9E"/>
    <w:rsid w:val="000F04C5"/>
    <w:rsid w:val="000F21D7"/>
    <w:rsid w:val="000F2587"/>
    <w:rsid w:val="000F546E"/>
    <w:rsid w:val="0010352A"/>
    <w:rsid w:val="00103B55"/>
    <w:rsid w:val="00105274"/>
    <w:rsid w:val="001069AC"/>
    <w:rsid w:val="00107BAD"/>
    <w:rsid w:val="00110F52"/>
    <w:rsid w:val="00111199"/>
    <w:rsid w:val="00111BDB"/>
    <w:rsid w:val="00114F1B"/>
    <w:rsid w:val="0011562B"/>
    <w:rsid w:val="00122DB4"/>
    <w:rsid w:val="001236FF"/>
    <w:rsid w:val="001262A6"/>
    <w:rsid w:val="00127BE3"/>
    <w:rsid w:val="001324F0"/>
    <w:rsid w:val="00135EBA"/>
    <w:rsid w:val="00141871"/>
    <w:rsid w:val="001441A5"/>
    <w:rsid w:val="0014584D"/>
    <w:rsid w:val="00154244"/>
    <w:rsid w:val="001559EA"/>
    <w:rsid w:val="00157579"/>
    <w:rsid w:val="0016432A"/>
    <w:rsid w:val="00171F40"/>
    <w:rsid w:val="0017356F"/>
    <w:rsid w:val="001757F3"/>
    <w:rsid w:val="00176D25"/>
    <w:rsid w:val="0017789B"/>
    <w:rsid w:val="00182CC4"/>
    <w:rsid w:val="00187849"/>
    <w:rsid w:val="00193614"/>
    <w:rsid w:val="0019384C"/>
    <w:rsid w:val="001A2F91"/>
    <w:rsid w:val="001A4FF1"/>
    <w:rsid w:val="001A5182"/>
    <w:rsid w:val="001B4A6D"/>
    <w:rsid w:val="001C234B"/>
    <w:rsid w:val="001C369E"/>
    <w:rsid w:val="001C5FFC"/>
    <w:rsid w:val="001D0643"/>
    <w:rsid w:val="001D51CA"/>
    <w:rsid w:val="001E299C"/>
    <w:rsid w:val="001E5B54"/>
    <w:rsid w:val="001F02EA"/>
    <w:rsid w:val="001F46CE"/>
    <w:rsid w:val="001F59E9"/>
    <w:rsid w:val="001F764F"/>
    <w:rsid w:val="001F78AF"/>
    <w:rsid w:val="00203382"/>
    <w:rsid w:val="0020621A"/>
    <w:rsid w:val="0021303F"/>
    <w:rsid w:val="00214930"/>
    <w:rsid w:val="002153D3"/>
    <w:rsid w:val="00215FAB"/>
    <w:rsid w:val="00216ECA"/>
    <w:rsid w:val="002200DF"/>
    <w:rsid w:val="00224D40"/>
    <w:rsid w:val="00226A5A"/>
    <w:rsid w:val="00233314"/>
    <w:rsid w:val="00233BC7"/>
    <w:rsid w:val="00241A89"/>
    <w:rsid w:val="00255B6C"/>
    <w:rsid w:val="00262A2D"/>
    <w:rsid w:val="00271849"/>
    <w:rsid w:val="00272B8E"/>
    <w:rsid w:val="00276D3D"/>
    <w:rsid w:val="00281C52"/>
    <w:rsid w:val="0028499B"/>
    <w:rsid w:val="0028596F"/>
    <w:rsid w:val="002871A6"/>
    <w:rsid w:val="00292DEC"/>
    <w:rsid w:val="00293537"/>
    <w:rsid w:val="00293FEB"/>
    <w:rsid w:val="00294B31"/>
    <w:rsid w:val="0029652A"/>
    <w:rsid w:val="002974E9"/>
    <w:rsid w:val="002A16BD"/>
    <w:rsid w:val="002A307C"/>
    <w:rsid w:val="002A3C55"/>
    <w:rsid w:val="002A6745"/>
    <w:rsid w:val="002A7063"/>
    <w:rsid w:val="002B6BBD"/>
    <w:rsid w:val="002C0589"/>
    <w:rsid w:val="002C1641"/>
    <w:rsid w:val="002C6494"/>
    <w:rsid w:val="002C667D"/>
    <w:rsid w:val="002D079B"/>
    <w:rsid w:val="002D26A3"/>
    <w:rsid w:val="002D526E"/>
    <w:rsid w:val="002D730D"/>
    <w:rsid w:val="0030176E"/>
    <w:rsid w:val="003044E7"/>
    <w:rsid w:val="003051F9"/>
    <w:rsid w:val="003100C4"/>
    <w:rsid w:val="003118BF"/>
    <w:rsid w:val="003138BA"/>
    <w:rsid w:val="00317F32"/>
    <w:rsid w:val="0032080A"/>
    <w:rsid w:val="00327546"/>
    <w:rsid w:val="003401F9"/>
    <w:rsid w:val="00344D08"/>
    <w:rsid w:val="00344DC4"/>
    <w:rsid w:val="0034682A"/>
    <w:rsid w:val="003506E9"/>
    <w:rsid w:val="0035323B"/>
    <w:rsid w:val="00353F89"/>
    <w:rsid w:val="00354D61"/>
    <w:rsid w:val="00357F26"/>
    <w:rsid w:val="00362B79"/>
    <w:rsid w:val="0036379C"/>
    <w:rsid w:val="00384BDF"/>
    <w:rsid w:val="00390399"/>
    <w:rsid w:val="0039213E"/>
    <w:rsid w:val="00393DA6"/>
    <w:rsid w:val="003960D8"/>
    <w:rsid w:val="00396BA2"/>
    <w:rsid w:val="003A63E1"/>
    <w:rsid w:val="003B4F0E"/>
    <w:rsid w:val="003B50E3"/>
    <w:rsid w:val="003B6C7D"/>
    <w:rsid w:val="003B70CF"/>
    <w:rsid w:val="003C2889"/>
    <w:rsid w:val="003C2DF2"/>
    <w:rsid w:val="003C7829"/>
    <w:rsid w:val="003C7C10"/>
    <w:rsid w:val="003C7DE8"/>
    <w:rsid w:val="003D1220"/>
    <w:rsid w:val="003D2DA5"/>
    <w:rsid w:val="003D339B"/>
    <w:rsid w:val="003D3C2A"/>
    <w:rsid w:val="003D5B82"/>
    <w:rsid w:val="003D6807"/>
    <w:rsid w:val="003E08C1"/>
    <w:rsid w:val="003E09DD"/>
    <w:rsid w:val="003E0EEA"/>
    <w:rsid w:val="003E2084"/>
    <w:rsid w:val="003E3D92"/>
    <w:rsid w:val="003E5700"/>
    <w:rsid w:val="003E7156"/>
    <w:rsid w:val="003F0EE4"/>
    <w:rsid w:val="003F11E4"/>
    <w:rsid w:val="004014B4"/>
    <w:rsid w:val="004017AD"/>
    <w:rsid w:val="00401F78"/>
    <w:rsid w:val="00405458"/>
    <w:rsid w:val="004076C7"/>
    <w:rsid w:val="004079AA"/>
    <w:rsid w:val="00413C01"/>
    <w:rsid w:val="0042000B"/>
    <w:rsid w:val="00420F5C"/>
    <w:rsid w:val="00422453"/>
    <w:rsid w:val="00424713"/>
    <w:rsid w:val="00427D2F"/>
    <w:rsid w:val="00441D24"/>
    <w:rsid w:val="0044579D"/>
    <w:rsid w:val="00446921"/>
    <w:rsid w:val="004549ED"/>
    <w:rsid w:val="00456FF4"/>
    <w:rsid w:val="0045723C"/>
    <w:rsid w:val="004578CD"/>
    <w:rsid w:val="00460221"/>
    <w:rsid w:val="00463C76"/>
    <w:rsid w:val="00465051"/>
    <w:rsid w:val="004666F1"/>
    <w:rsid w:val="00467351"/>
    <w:rsid w:val="00473C3A"/>
    <w:rsid w:val="00475ACB"/>
    <w:rsid w:val="00477147"/>
    <w:rsid w:val="004810B4"/>
    <w:rsid w:val="004844B2"/>
    <w:rsid w:val="004851C7"/>
    <w:rsid w:val="004861E2"/>
    <w:rsid w:val="00490698"/>
    <w:rsid w:val="00493DAC"/>
    <w:rsid w:val="0049624D"/>
    <w:rsid w:val="004973E1"/>
    <w:rsid w:val="00497944"/>
    <w:rsid w:val="004A2D6A"/>
    <w:rsid w:val="004A4CB0"/>
    <w:rsid w:val="004B1CFA"/>
    <w:rsid w:val="004B458F"/>
    <w:rsid w:val="004C472E"/>
    <w:rsid w:val="004C47C8"/>
    <w:rsid w:val="004C5DFC"/>
    <w:rsid w:val="004C7D32"/>
    <w:rsid w:val="004F0FD0"/>
    <w:rsid w:val="004F57E2"/>
    <w:rsid w:val="00502908"/>
    <w:rsid w:val="005049CB"/>
    <w:rsid w:val="0050541B"/>
    <w:rsid w:val="00506BEE"/>
    <w:rsid w:val="005109D4"/>
    <w:rsid w:val="00515D99"/>
    <w:rsid w:val="005170FD"/>
    <w:rsid w:val="00517F84"/>
    <w:rsid w:val="00520C30"/>
    <w:rsid w:val="00524378"/>
    <w:rsid w:val="005338A5"/>
    <w:rsid w:val="00536829"/>
    <w:rsid w:val="00541E49"/>
    <w:rsid w:val="005420DE"/>
    <w:rsid w:val="00543167"/>
    <w:rsid w:val="00544A24"/>
    <w:rsid w:val="00545432"/>
    <w:rsid w:val="005464CA"/>
    <w:rsid w:val="00546FE4"/>
    <w:rsid w:val="00550736"/>
    <w:rsid w:val="005523C8"/>
    <w:rsid w:val="00553C4E"/>
    <w:rsid w:val="0055558C"/>
    <w:rsid w:val="00556BB9"/>
    <w:rsid w:val="00556D9B"/>
    <w:rsid w:val="00557FEA"/>
    <w:rsid w:val="00565B54"/>
    <w:rsid w:val="00567884"/>
    <w:rsid w:val="00570817"/>
    <w:rsid w:val="005728F4"/>
    <w:rsid w:val="00573752"/>
    <w:rsid w:val="00581CA3"/>
    <w:rsid w:val="005830A8"/>
    <w:rsid w:val="0058353A"/>
    <w:rsid w:val="005858E2"/>
    <w:rsid w:val="00592105"/>
    <w:rsid w:val="00593075"/>
    <w:rsid w:val="0059720C"/>
    <w:rsid w:val="005A2EAE"/>
    <w:rsid w:val="005A3FA6"/>
    <w:rsid w:val="005A5D85"/>
    <w:rsid w:val="005A6E6C"/>
    <w:rsid w:val="005B4FBA"/>
    <w:rsid w:val="005B6FDE"/>
    <w:rsid w:val="005C41BC"/>
    <w:rsid w:val="005D10C0"/>
    <w:rsid w:val="005D2C63"/>
    <w:rsid w:val="005D4DC5"/>
    <w:rsid w:val="005E2304"/>
    <w:rsid w:val="005E4B8D"/>
    <w:rsid w:val="005E4F80"/>
    <w:rsid w:val="005E7FCC"/>
    <w:rsid w:val="005F4799"/>
    <w:rsid w:val="005F4829"/>
    <w:rsid w:val="005F7E14"/>
    <w:rsid w:val="00602941"/>
    <w:rsid w:val="00605A56"/>
    <w:rsid w:val="006063B0"/>
    <w:rsid w:val="00606614"/>
    <w:rsid w:val="00606F93"/>
    <w:rsid w:val="00623A78"/>
    <w:rsid w:val="00626725"/>
    <w:rsid w:val="0063012A"/>
    <w:rsid w:val="006312A7"/>
    <w:rsid w:val="00632493"/>
    <w:rsid w:val="00633A84"/>
    <w:rsid w:val="00644BE5"/>
    <w:rsid w:val="00651194"/>
    <w:rsid w:val="00654C7A"/>
    <w:rsid w:val="00655702"/>
    <w:rsid w:val="00655C5D"/>
    <w:rsid w:val="00660A70"/>
    <w:rsid w:val="00664FFA"/>
    <w:rsid w:val="00666336"/>
    <w:rsid w:val="00666503"/>
    <w:rsid w:val="0066745B"/>
    <w:rsid w:val="0067505D"/>
    <w:rsid w:val="00677944"/>
    <w:rsid w:val="0068086F"/>
    <w:rsid w:val="006815C4"/>
    <w:rsid w:val="00682AA7"/>
    <w:rsid w:val="0068570E"/>
    <w:rsid w:val="00691712"/>
    <w:rsid w:val="00692A1E"/>
    <w:rsid w:val="0069329A"/>
    <w:rsid w:val="00693748"/>
    <w:rsid w:val="006A39B0"/>
    <w:rsid w:val="006A5B6F"/>
    <w:rsid w:val="006A6749"/>
    <w:rsid w:val="006B2CE4"/>
    <w:rsid w:val="006B5966"/>
    <w:rsid w:val="006C5696"/>
    <w:rsid w:val="006C569A"/>
    <w:rsid w:val="006C600A"/>
    <w:rsid w:val="006C6AB1"/>
    <w:rsid w:val="006C7E55"/>
    <w:rsid w:val="006D1FFD"/>
    <w:rsid w:val="006E3E65"/>
    <w:rsid w:val="006E3EA6"/>
    <w:rsid w:val="006E5136"/>
    <w:rsid w:val="006E666B"/>
    <w:rsid w:val="006E747E"/>
    <w:rsid w:val="006F1D48"/>
    <w:rsid w:val="006F56A2"/>
    <w:rsid w:val="00700611"/>
    <w:rsid w:val="0070304A"/>
    <w:rsid w:val="00703F00"/>
    <w:rsid w:val="007052C1"/>
    <w:rsid w:val="007055F4"/>
    <w:rsid w:val="00713FA5"/>
    <w:rsid w:val="00741D41"/>
    <w:rsid w:val="00746BA0"/>
    <w:rsid w:val="0075098E"/>
    <w:rsid w:val="00752E88"/>
    <w:rsid w:val="0075328B"/>
    <w:rsid w:val="007545A3"/>
    <w:rsid w:val="007558EA"/>
    <w:rsid w:val="007610EC"/>
    <w:rsid w:val="00763C91"/>
    <w:rsid w:val="007659C8"/>
    <w:rsid w:val="007706B6"/>
    <w:rsid w:val="00771AE6"/>
    <w:rsid w:val="00777230"/>
    <w:rsid w:val="00781EED"/>
    <w:rsid w:val="00786AF7"/>
    <w:rsid w:val="007902B0"/>
    <w:rsid w:val="00795FFB"/>
    <w:rsid w:val="00797A5B"/>
    <w:rsid w:val="007B19C2"/>
    <w:rsid w:val="007B2F6C"/>
    <w:rsid w:val="007C0228"/>
    <w:rsid w:val="007C2493"/>
    <w:rsid w:val="007C4A86"/>
    <w:rsid w:val="007D113E"/>
    <w:rsid w:val="007D20F4"/>
    <w:rsid w:val="007D2AAA"/>
    <w:rsid w:val="007D5AF6"/>
    <w:rsid w:val="007D69A2"/>
    <w:rsid w:val="007D742E"/>
    <w:rsid w:val="007E374C"/>
    <w:rsid w:val="007E5A9A"/>
    <w:rsid w:val="007E5FC1"/>
    <w:rsid w:val="007F49D9"/>
    <w:rsid w:val="007F5BCD"/>
    <w:rsid w:val="007F6E0B"/>
    <w:rsid w:val="008008FA"/>
    <w:rsid w:val="0080163A"/>
    <w:rsid w:val="00804FF2"/>
    <w:rsid w:val="00810F49"/>
    <w:rsid w:val="00815CD7"/>
    <w:rsid w:val="00822106"/>
    <w:rsid w:val="00826A4C"/>
    <w:rsid w:val="0083142E"/>
    <w:rsid w:val="00833322"/>
    <w:rsid w:val="00837379"/>
    <w:rsid w:val="008373F6"/>
    <w:rsid w:val="00837C27"/>
    <w:rsid w:val="00840E8F"/>
    <w:rsid w:val="008411D6"/>
    <w:rsid w:val="00841B9C"/>
    <w:rsid w:val="00843BCB"/>
    <w:rsid w:val="00847501"/>
    <w:rsid w:val="00851E69"/>
    <w:rsid w:val="00857401"/>
    <w:rsid w:val="00861013"/>
    <w:rsid w:val="0086707B"/>
    <w:rsid w:val="00867A07"/>
    <w:rsid w:val="008728FF"/>
    <w:rsid w:val="00873C78"/>
    <w:rsid w:val="00877300"/>
    <w:rsid w:val="00893DC8"/>
    <w:rsid w:val="008944C9"/>
    <w:rsid w:val="00894879"/>
    <w:rsid w:val="008A0672"/>
    <w:rsid w:val="008A09BA"/>
    <w:rsid w:val="008A1E65"/>
    <w:rsid w:val="008A5F0A"/>
    <w:rsid w:val="008B046C"/>
    <w:rsid w:val="008B2637"/>
    <w:rsid w:val="008B2C4F"/>
    <w:rsid w:val="008B6903"/>
    <w:rsid w:val="008B7AC7"/>
    <w:rsid w:val="008C1ABF"/>
    <w:rsid w:val="008C29BC"/>
    <w:rsid w:val="008D20B4"/>
    <w:rsid w:val="008D23EF"/>
    <w:rsid w:val="008D42C1"/>
    <w:rsid w:val="008D76B9"/>
    <w:rsid w:val="008E14AA"/>
    <w:rsid w:val="008F1943"/>
    <w:rsid w:val="008F2BDD"/>
    <w:rsid w:val="008F3B71"/>
    <w:rsid w:val="008F431B"/>
    <w:rsid w:val="008F7763"/>
    <w:rsid w:val="00900D27"/>
    <w:rsid w:val="00903AF2"/>
    <w:rsid w:val="009107D7"/>
    <w:rsid w:val="00910CB2"/>
    <w:rsid w:val="00912AC3"/>
    <w:rsid w:val="00923318"/>
    <w:rsid w:val="00924483"/>
    <w:rsid w:val="009332EB"/>
    <w:rsid w:val="009366EE"/>
    <w:rsid w:val="00937579"/>
    <w:rsid w:val="009460E6"/>
    <w:rsid w:val="009615C6"/>
    <w:rsid w:val="009725C3"/>
    <w:rsid w:val="00976F37"/>
    <w:rsid w:val="00980885"/>
    <w:rsid w:val="00981634"/>
    <w:rsid w:val="0098222A"/>
    <w:rsid w:val="009826A2"/>
    <w:rsid w:val="00987628"/>
    <w:rsid w:val="009901DE"/>
    <w:rsid w:val="009908CA"/>
    <w:rsid w:val="009937A8"/>
    <w:rsid w:val="00993CE1"/>
    <w:rsid w:val="00994588"/>
    <w:rsid w:val="00994AE0"/>
    <w:rsid w:val="00994BB5"/>
    <w:rsid w:val="009A0B15"/>
    <w:rsid w:val="009A538F"/>
    <w:rsid w:val="009B05FF"/>
    <w:rsid w:val="009B0E4E"/>
    <w:rsid w:val="009B4BAB"/>
    <w:rsid w:val="009B6856"/>
    <w:rsid w:val="009C3973"/>
    <w:rsid w:val="009C6C6B"/>
    <w:rsid w:val="009C78AF"/>
    <w:rsid w:val="009D30BE"/>
    <w:rsid w:val="009D327D"/>
    <w:rsid w:val="009D5550"/>
    <w:rsid w:val="009D79F3"/>
    <w:rsid w:val="009E219C"/>
    <w:rsid w:val="009E22AA"/>
    <w:rsid w:val="009E6608"/>
    <w:rsid w:val="009F0694"/>
    <w:rsid w:val="00A00BC3"/>
    <w:rsid w:val="00A01E6E"/>
    <w:rsid w:val="00A0547E"/>
    <w:rsid w:val="00A129D0"/>
    <w:rsid w:val="00A12D2C"/>
    <w:rsid w:val="00A141C1"/>
    <w:rsid w:val="00A1725F"/>
    <w:rsid w:val="00A23325"/>
    <w:rsid w:val="00A2390F"/>
    <w:rsid w:val="00A241A5"/>
    <w:rsid w:val="00A24B71"/>
    <w:rsid w:val="00A33D54"/>
    <w:rsid w:val="00A3689B"/>
    <w:rsid w:val="00A36F81"/>
    <w:rsid w:val="00A44441"/>
    <w:rsid w:val="00A4553A"/>
    <w:rsid w:val="00A45E20"/>
    <w:rsid w:val="00A51016"/>
    <w:rsid w:val="00A5126E"/>
    <w:rsid w:val="00A514DF"/>
    <w:rsid w:val="00A548F0"/>
    <w:rsid w:val="00A63615"/>
    <w:rsid w:val="00A77DA3"/>
    <w:rsid w:val="00A81FBB"/>
    <w:rsid w:val="00A85701"/>
    <w:rsid w:val="00A87A53"/>
    <w:rsid w:val="00A93E17"/>
    <w:rsid w:val="00A957DC"/>
    <w:rsid w:val="00A9666B"/>
    <w:rsid w:val="00AA2B90"/>
    <w:rsid w:val="00AA2F1B"/>
    <w:rsid w:val="00AB0518"/>
    <w:rsid w:val="00AB0B79"/>
    <w:rsid w:val="00AB212A"/>
    <w:rsid w:val="00AC345F"/>
    <w:rsid w:val="00AC52DC"/>
    <w:rsid w:val="00AC58DA"/>
    <w:rsid w:val="00AE0807"/>
    <w:rsid w:val="00AE5B42"/>
    <w:rsid w:val="00AE6969"/>
    <w:rsid w:val="00AE6F04"/>
    <w:rsid w:val="00AE709D"/>
    <w:rsid w:val="00AF6F6F"/>
    <w:rsid w:val="00B03EEB"/>
    <w:rsid w:val="00B142C2"/>
    <w:rsid w:val="00B1498D"/>
    <w:rsid w:val="00B16055"/>
    <w:rsid w:val="00B277AF"/>
    <w:rsid w:val="00B303E6"/>
    <w:rsid w:val="00B306D5"/>
    <w:rsid w:val="00B3562C"/>
    <w:rsid w:val="00B35A43"/>
    <w:rsid w:val="00B3675E"/>
    <w:rsid w:val="00B36ABA"/>
    <w:rsid w:val="00B36D05"/>
    <w:rsid w:val="00B37388"/>
    <w:rsid w:val="00B42BE5"/>
    <w:rsid w:val="00B42E9D"/>
    <w:rsid w:val="00B43D95"/>
    <w:rsid w:val="00B47781"/>
    <w:rsid w:val="00B50611"/>
    <w:rsid w:val="00B50CB3"/>
    <w:rsid w:val="00B51549"/>
    <w:rsid w:val="00B51901"/>
    <w:rsid w:val="00B55158"/>
    <w:rsid w:val="00B5529D"/>
    <w:rsid w:val="00B572CC"/>
    <w:rsid w:val="00B577F0"/>
    <w:rsid w:val="00B60BC4"/>
    <w:rsid w:val="00B621BA"/>
    <w:rsid w:val="00B64EAF"/>
    <w:rsid w:val="00B7086F"/>
    <w:rsid w:val="00B740CB"/>
    <w:rsid w:val="00B802C4"/>
    <w:rsid w:val="00B8637C"/>
    <w:rsid w:val="00B86508"/>
    <w:rsid w:val="00B905E9"/>
    <w:rsid w:val="00B90777"/>
    <w:rsid w:val="00B90D01"/>
    <w:rsid w:val="00B92069"/>
    <w:rsid w:val="00B926DF"/>
    <w:rsid w:val="00B935AF"/>
    <w:rsid w:val="00B964A1"/>
    <w:rsid w:val="00B97004"/>
    <w:rsid w:val="00BA28C8"/>
    <w:rsid w:val="00BA305D"/>
    <w:rsid w:val="00BA3335"/>
    <w:rsid w:val="00BB0C35"/>
    <w:rsid w:val="00BB51ED"/>
    <w:rsid w:val="00BC0CE9"/>
    <w:rsid w:val="00BC71B8"/>
    <w:rsid w:val="00BD300E"/>
    <w:rsid w:val="00BD66FB"/>
    <w:rsid w:val="00BE302D"/>
    <w:rsid w:val="00BE54BF"/>
    <w:rsid w:val="00BF105C"/>
    <w:rsid w:val="00BF30C8"/>
    <w:rsid w:val="00BF31F1"/>
    <w:rsid w:val="00BF5461"/>
    <w:rsid w:val="00BF657D"/>
    <w:rsid w:val="00C005E0"/>
    <w:rsid w:val="00C05489"/>
    <w:rsid w:val="00C05629"/>
    <w:rsid w:val="00C05B46"/>
    <w:rsid w:val="00C10FF7"/>
    <w:rsid w:val="00C14A06"/>
    <w:rsid w:val="00C14E29"/>
    <w:rsid w:val="00C15116"/>
    <w:rsid w:val="00C26F19"/>
    <w:rsid w:val="00C316F9"/>
    <w:rsid w:val="00C33BBE"/>
    <w:rsid w:val="00C3596F"/>
    <w:rsid w:val="00C41685"/>
    <w:rsid w:val="00C4546A"/>
    <w:rsid w:val="00C51A5F"/>
    <w:rsid w:val="00C60AFD"/>
    <w:rsid w:val="00C61B6F"/>
    <w:rsid w:val="00C63F31"/>
    <w:rsid w:val="00C64DE0"/>
    <w:rsid w:val="00C66624"/>
    <w:rsid w:val="00C67088"/>
    <w:rsid w:val="00C72548"/>
    <w:rsid w:val="00C729AE"/>
    <w:rsid w:val="00C7522C"/>
    <w:rsid w:val="00C77D22"/>
    <w:rsid w:val="00C77EB6"/>
    <w:rsid w:val="00C811F9"/>
    <w:rsid w:val="00C82CC2"/>
    <w:rsid w:val="00C83A6D"/>
    <w:rsid w:val="00C83F4B"/>
    <w:rsid w:val="00C87EFB"/>
    <w:rsid w:val="00C92C8A"/>
    <w:rsid w:val="00C96E10"/>
    <w:rsid w:val="00CA03B9"/>
    <w:rsid w:val="00CA36D8"/>
    <w:rsid w:val="00CA6ADD"/>
    <w:rsid w:val="00CB15D1"/>
    <w:rsid w:val="00CB1C6F"/>
    <w:rsid w:val="00CB3817"/>
    <w:rsid w:val="00CB4C68"/>
    <w:rsid w:val="00CB6E7E"/>
    <w:rsid w:val="00CC0EE0"/>
    <w:rsid w:val="00CC1524"/>
    <w:rsid w:val="00CC44EA"/>
    <w:rsid w:val="00CC5575"/>
    <w:rsid w:val="00CC6A0F"/>
    <w:rsid w:val="00CC78A0"/>
    <w:rsid w:val="00CD4BC7"/>
    <w:rsid w:val="00CE2101"/>
    <w:rsid w:val="00CE2E9B"/>
    <w:rsid w:val="00CE3A0E"/>
    <w:rsid w:val="00CE4972"/>
    <w:rsid w:val="00CE4F3B"/>
    <w:rsid w:val="00CE7BD7"/>
    <w:rsid w:val="00D00D76"/>
    <w:rsid w:val="00D10FB6"/>
    <w:rsid w:val="00D126BF"/>
    <w:rsid w:val="00D16EDB"/>
    <w:rsid w:val="00D17DBC"/>
    <w:rsid w:val="00D20684"/>
    <w:rsid w:val="00D22E89"/>
    <w:rsid w:val="00D23987"/>
    <w:rsid w:val="00D26C2D"/>
    <w:rsid w:val="00D273D3"/>
    <w:rsid w:val="00D303D4"/>
    <w:rsid w:val="00D32EA3"/>
    <w:rsid w:val="00D35AA1"/>
    <w:rsid w:val="00D37D7E"/>
    <w:rsid w:val="00D402CA"/>
    <w:rsid w:val="00D42862"/>
    <w:rsid w:val="00D45300"/>
    <w:rsid w:val="00D5771D"/>
    <w:rsid w:val="00D60380"/>
    <w:rsid w:val="00D61258"/>
    <w:rsid w:val="00D7154E"/>
    <w:rsid w:val="00D72F56"/>
    <w:rsid w:val="00D73347"/>
    <w:rsid w:val="00D7488E"/>
    <w:rsid w:val="00D75EA2"/>
    <w:rsid w:val="00D84013"/>
    <w:rsid w:val="00D86213"/>
    <w:rsid w:val="00D9160A"/>
    <w:rsid w:val="00D942E5"/>
    <w:rsid w:val="00D9701B"/>
    <w:rsid w:val="00DC0998"/>
    <w:rsid w:val="00DC140A"/>
    <w:rsid w:val="00DC3523"/>
    <w:rsid w:val="00DD2C24"/>
    <w:rsid w:val="00DD726E"/>
    <w:rsid w:val="00DE6FFD"/>
    <w:rsid w:val="00DF2E05"/>
    <w:rsid w:val="00DF2F55"/>
    <w:rsid w:val="00E00668"/>
    <w:rsid w:val="00E0496C"/>
    <w:rsid w:val="00E04C96"/>
    <w:rsid w:val="00E078E2"/>
    <w:rsid w:val="00E147E3"/>
    <w:rsid w:val="00E16D09"/>
    <w:rsid w:val="00E17A48"/>
    <w:rsid w:val="00E17EFC"/>
    <w:rsid w:val="00E209CA"/>
    <w:rsid w:val="00E24271"/>
    <w:rsid w:val="00E258FB"/>
    <w:rsid w:val="00E27C1A"/>
    <w:rsid w:val="00E32EB6"/>
    <w:rsid w:val="00E37D30"/>
    <w:rsid w:val="00E401EB"/>
    <w:rsid w:val="00E42793"/>
    <w:rsid w:val="00E4281E"/>
    <w:rsid w:val="00E429C6"/>
    <w:rsid w:val="00E42F1D"/>
    <w:rsid w:val="00E43C41"/>
    <w:rsid w:val="00E43D0B"/>
    <w:rsid w:val="00E455E4"/>
    <w:rsid w:val="00E45D8E"/>
    <w:rsid w:val="00E51E81"/>
    <w:rsid w:val="00E5235A"/>
    <w:rsid w:val="00E54ABA"/>
    <w:rsid w:val="00E54D36"/>
    <w:rsid w:val="00E60376"/>
    <w:rsid w:val="00E62CD1"/>
    <w:rsid w:val="00E659CF"/>
    <w:rsid w:val="00E66666"/>
    <w:rsid w:val="00E70CC8"/>
    <w:rsid w:val="00E72102"/>
    <w:rsid w:val="00E74B87"/>
    <w:rsid w:val="00E77264"/>
    <w:rsid w:val="00E7755F"/>
    <w:rsid w:val="00E86C12"/>
    <w:rsid w:val="00E91BBA"/>
    <w:rsid w:val="00E928CF"/>
    <w:rsid w:val="00EA15AA"/>
    <w:rsid w:val="00EA1D18"/>
    <w:rsid w:val="00EB335A"/>
    <w:rsid w:val="00EB4E76"/>
    <w:rsid w:val="00EC22C4"/>
    <w:rsid w:val="00EC29FE"/>
    <w:rsid w:val="00EC39F5"/>
    <w:rsid w:val="00ED3D6F"/>
    <w:rsid w:val="00EE12A6"/>
    <w:rsid w:val="00EE2A75"/>
    <w:rsid w:val="00EF0DF2"/>
    <w:rsid w:val="00EF1D93"/>
    <w:rsid w:val="00EF2136"/>
    <w:rsid w:val="00EF29BE"/>
    <w:rsid w:val="00EF3DEB"/>
    <w:rsid w:val="00EF4520"/>
    <w:rsid w:val="00EF7AC3"/>
    <w:rsid w:val="00F00A09"/>
    <w:rsid w:val="00F01702"/>
    <w:rsid w:val="00F032E2"/>
    <w:rsid w:val="00F10FD8"/>
    <w:rsid w:val="00F159D1"/>
    <w:rsid w:val="00F17506"/>
    <w:rsid w:val="00F26232"/>
    <w:rsid w:val="00F26C42"/>
    <w:rsid w:val="00F3045F"/>
    <w:rsid w:val="00F3083A"/>
    <w:rsid w:val="00F32BE5"/>
    <w:rsid w:val="00F36080"/>
    <w:rsid w:val="00F4042B"/>
    <w:rsid w:val="00F456BC"/>
    <w:rsid w:val="00F45C74"/>
    <w:rsid w:val="00F46A69"/>
    <w:rsid w:val="00F47A44"/>
    <w:rsid w:val="00F47C8A"/>
    <w:rsid w:val="00F54D9D"/>
    <w:rsid w:val="00F56C4D"/>
    <w:rsid w:val="00F57EB7"/>
    <w:rsid w:val="00F61A6E"/>
    <w:rsid w:val="00F71986"/>
    <w:rsid w:val="00F72118"/>
    <w:rsid w:val="00F84213"/>
    <w:rsid w:val="00F85CEB"/>
    <w:rsid w:val="00F87D18"/>
    <w:rsid w:val="00F9521B"/>
    <w:rsid w:val="00F9537B"/>
    <w:rsid w:val="00FA12D0"/>
    <w:rsid w:val="00FA5835"/>
    <w:rsid w:val="00FA6AE7"/>
    <w:rsid w:val="00FB152C"/>
    <w:rsid w:val="00FB76D5"/>
    <w:rsid w:val="00FC45D5"/>
    <w:rsid w:val="00FD08E1"/>
    <w:rsid w:val="00FE0862"/>
    <w:rsid w:val="00FE2AEA"/>
    <w:rsid w:val="00FE584C"/>
    <w:rsid w:val="00FF2F3E"/>
    <w:rsid w:val="00FF5185"/>
    <w:rsid w:val="00FF5AD3"/>
    <w:rsid w:val="00FF67F1"/>
    <w:rsid w:val="00FF77B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0A1FE"/>
  <w15:docId w15:val="{D653E2E4-A2F9-4FF2-ACFD-E84E5CB0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66"/>
    <w:pPr>
      <w:spacing w:after="0"/>
    </w:pPr>
    <w:rPr>
      <w:rFonts w:ascii="Times New Roman" w:hAnsi="Times New Roman"/>
      <w:noProof/>
      <w:sz w:val="20"/>
      <w:lang w:val="vi-VN"/>
    </w:rPr>
  </w:style>
  <w:style w:type="paragraph" w:styleId="Heading1">
    <w:name w:val="heading 1"/>
    <w:basedOn w:val="Normal"/>
    <w:next w:val="Normal"/>
    <w:link w:val="Heading1Char"/>
    <w:uiPriority w:val="9"/>
    <w:qFormat/>
    <w:rsid w:val="00602941"/>
    <w:pPr>
      <w:jc w:val="both"/>
      <w:outlineLvl w:val="0"/>
    </w:pPr>
    <w:rPr>
      <w:rFonts w:cs="Times New Roman"/>
      <w:b/>
      <w:bCs/>
      <w:sz w:val="22"/>
      <w:szCs w:val="22"/>
    </w:rPr>
  </w:style>
  <w:style w:type="paragraph" w:styleId="Heading2">
    <w:name w:val="heading 2"/>
    <w:basedOn w:val="ListParagraph"/>
    <w:next w:val="Normal"/>
    <w:link w:val="Heading2Char"/>
    <w:uiPriority w:val="9"/>
    <w:unhideWhenUsed/>
    <w:rsid w:val="008F1943"/>
    <w:pPr>
      <w:numPr>
        <w:ilvl w:val="1"/>
        <w:numId w:val="1"/>
      </w:numPr>
      <w:jc w:val="both"/>
      <w:outlineLvl w:val="1"/>
    </w:pPr>
    <w:rPr>
      <w:rFonts w:cs="Times New Roma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26E"/>
    <w:pPr>
      <w:tabs>
        <w:tab w:val="center" w:pos="4513"/>
        <w:tab w:val="right" w:pos="9026"/>
      </w:tabs>
      <w:spacing w:line="240" w:lineRule="auto"/>
    </w:pPr>
  </w:style>
  <w:style w:type="character" w:customStyle="1" w:styleId="HeaderChar">
    <w:name w:val="Header Char"/>
    <w:basedOn w:val="DefaultParagraphFont"/>
    <w:link w:val="Header"/>
    <w:uiPriority w:val="99"/>
    <w:rsid w:val="002D526E"/>
  </w:style>
  <w:style w:type="paragraph" w:styleId="Footer">
    <w:name w:val="footer"/>
    <w:basedOn w:val="Normal"/>
    <w:link w:val="FooterChar"/>
    <w:uiPriority w:val="99"/>
    <w:unhideWhenUsed/>
    <w:rsid w:val="002D526E"/>
    <w:pPr>
      <w:tabs>
        <w:tab w:val="center" w:pos="4513"/>
        <w:tab w:val="right" w:pos="9026"/>
      </w:tabs>
      <w:spacing w:line="240" w:lineRule="auto"/>
    </w:pPr>
  </w:style>
  <w:style w:type="character" w:customStyle="1" w:styleId="FooterChar">
    <w:name w:val="Footer Char"/>
    <w:basedOn w:val="DefaultParagraphFont"/>
    <w:link w:val="Footer"/>
    <w:uiPriority w:val="99"/>
    <w:rsid w:val="002D526E"/>
  </w:style>
  <w:style w:type="character" w:styleId="Hyperlink">
    <w:name w:val="Hyperlink"/>
    <w:basedOn w:val="DefaultParagraphFont"/>
    <w:uiPriority w:val="99"/>
    <w:unhideWhenUsed/>
    <w:rsid w:val="007D20F4"/>
    <w:rPr>
      <w:color w:val="0000FF" w:themeColor="hyperlink"/>
      <w:u w:val="single"/>
    </w:rPr>
  </w:style>
  <w:style w:type="paragraph" w:styleId="ListParagraph">
    <w:name w:val="List Paragraph"/>
    <w:basedOn w:val="Normal"/>
    <w:uiPriority w:val="34"/>
    <w:qFormat/>
    <w:rsid w:val="001757F3"/>
    <w:pPr>
      <w:spacing w:line="240" w:lineRule="auto"/>
      <w:ind w:left="720"/>
      <w:contextualSpacing/>
    </w:pPr>
  </w:style>
  <w:style w:type="paragraph" w:customStyle="1" w:styleId="Els-body-text">
    <w:name w:val="Els-body-text"/>
    <w:rsid w:val="00F9521B"/>
    <w:pPr>
      <w:keepNext/>
      <w:spacing w:after="0" w:line="240" w:lineRule="exact"/>
      <w:ind w:firstLine="238"/>
      <w:jc w:val="both"/>
    </w:pPr>
    <w:rPr>
      <w:rFonts w:ascii="Times New Roman" w:eastAsia="Times New Roman" w:hAnsi="Times New Roman" w:cs="Times New Roman"/>
      <w:sz w:val="20"/>
      <w:szCs w:val="20"/>
      <w:lang w:bidi="ar-SA"/>
    </w:rPr>
  </w:style>
  <w:style w:type="paragraph" w:customStyle="1" w:styleId="Els-caption">
    <w:name w:val="Els-caption"/>
    <w:rsid w:val="00F9521B"/>
    <w:pPr>
      <w:keepLines/>
      <w:spacing w:before="200" w:after="240" w:line="200" w:lineRule="exact"/>
    </w:pPr>
    <w:rPr>
      <w:rFonts w:ascii="Times New Roman" w:eastAsia="Times New Roman" w:hAnsi="Times New Roman" w:cs="Times New Roman"/>
      <w:sz w:val="16"/>
      <w:szCs w:val="20"/>
      <w:lang w:bidi="ar-SA"/>
    </w:rPr>
  </w:style>
  <w:style w:type="paragraph" w:customStyle="1" w:styleId="Els-table-text">
    <w:name w:val="Els-table-text"/>
    <w:rsid w:val="00F9521B"/>
    <w:pPr>
      <w:keepNext/>
      <w:spacing w:after="80" w:line="200" w:lineRule="exact"/>
    </w:pPr>
    <w:rPr>
      <w:rFonts w:ascii="Times New Roman" w:eastAsia="Times New Roman" w:hAnsi="Times New Roman" w:cs="Times New Roman"/>
      <w:sz w:val="16"/>
      <w:szCs w:val="20"/>
      <w:lang w:bidi="ar-SA"/>
    </w:rPr>
  </w:style>
  <w:style w:type="paragraph" w:customStyle="1" w:styleId="Els-1storder-head">
    <w:name w:val="Els-1storder-head"/>
    <w:next w:val="Els-body-text"/>
    <w:rsid w:val="008D23EF"/>
    <w:pPr>
      <w:keepNext/>
      <w:numPr>
        <w:numId w:val="11"/>
      </w:numPr>
      <w:suppressAutoHyphens/>
      <w:spacing w:before="240" w:after="240" w:line="240" w:lineRule="exact"/>
    </w:pPr>
    <w:rPr>
      <w:rFonts w:ascii="Times New Roman" w:eastAsia="Times New Roman" w:hAnsi="Times New Roman" w:cs="Times New Roman"/>
      <w:b/>
      <w:sz w:val="20"/>
      <w:szCs w:val="20"/>
      <w:lang w:bidi="ar-SA"/>
    </w:rPr>
  </w:style>
  <w:style w:type="paragraph" w:customStyle="1" w:styleId="Els-2ndorder-head">
    <w:name w:val="Els-2ndorder-head"/>
    <w:next w:val="Els-body-text"/>
    <w:rsid w:val="008D23EF"/>
    <w:pPr>
      <w:keepNext/>
      <w:numPr>
        <w:ilvl w:val="1"/>
        <w:numId w:val="11"/>
      </w:numPr>
      <w:suppressAutoHyphens/>
      <w:spacing w:before="240" w:after="240" w:line="240" w:lineRule="exact"/>
    </w:pPr>
    <w:rPr>
      <w:rFonts w:ascii="Times New Roman" w:eastAsia="Times New Roman" w:hAnsi="Times New Roman" w:cs="Times New Roman"/>
      <w:i/>
      <w:sz w:val="20"/>
      <w:szCs w:val="20"/>
      <w:lang w:bidi="ar-SA"/>
    </w:rPr>
  </w:style>
  <w:style w:type="paragraph" w:customStyle="1" w:styleId="Els-3rdorder-head">
    <w:name w:val="Els-3rdorder-head"/>
    <w:next w:val="Els-body-text"/>
    <w:rsid w:val="008D23EF"/>
    <w:pPr>
      <w:keepNext/>
      <w:numPr>
        <w:ilvl w:val="2"/>
        <w:numId w:val="11"/>
      </w:numPr>
      <w:suppressAutoHyphens/>
      <w:spacing w:before="240" w:after="0" w:line="240" w:lineRule="exact"/>
    </w:pPr>
    <w:rPr>
      <w:rFonts w:ascii="Times New Roman" w:eastAsia="Times New Roman" w:hAnsi="Times New Roman" w:cs="Times New Roman"/>
      <w:i/>
      <w:sz w:val="20"/>
      <w:szCs w:val="20"/>
      <w:lang w:bidi="ar-SA"/>
    </w:rPr>
  </w:style>
  <w:style w:type="paragraph" w:customStyle="1" w:styleId="Els-4thorder-head">
    <w:name w:val="Els-4thorder-head"/>
    <w:next w:val="Els-body-text"/>
    <w:rsid w:val="008D23EF"/>
    <w:pPr>
      <w:keepNext/>
      <w:numPr>
        <w:ilvl w:val="3"/>
        <w:numId w:val="11"/>
      </w:numPr>
      <w:suppressAutoHyphens/>
      <w:spacing w:before="240" w:after="0" w:line="240" w:lineRule="exact"/>
    </w:pPr>
    <w:rPr>
      <w:rFonts w:ascii="Times New Roman" w:eastAsia="Times New Roman" w:hAnsi="Times New Roman" w:cs="Times New Roman"/>
      <w:i/>
      <w:sz w:val="20"/>
      <w:szCs w:val="20"/>
      <w:lang w:bidi="ar-SA"/>
    </w:rPr>
  </w:style>
  <w:style w:type="paragraph" w:customStyle="1" w:styleId="Els-equation">
    <w:name w:val="Els-equation"/>
    <w:next w:val="Els-body-text"/>
    <w:rsid w:val="00A548F0"/>
    <w:pPr>
      <w:tabs>
        <w:tab w:val="right" w:pos="4320"/>
        <w:tab w:val="right" w:pos="9120"/>
      </w:tabs>
      <w:spacing w:before="120" w:after="120" w:line="220" w:lineRule="exact"/>
      <w:ind w:left="480"/>
    </w:pPr>
    <w:rPr>
      <w:rFonts w:ascii="Times New Roman" w:eastAsia="Times New Roman" w:hAnsi="Times New Roman" w:cs="Times New Roman"/>
      <w:i/>
      <w:noProof/>
      <w:sz w:val="20"/>
      <w:szCs w:val="20"/>
      <w:lang w:bidi="ar-SA"/>
    </w:rPr>
  </w:style>
  <w:style w:type="paragraph" w:customStyle="1" w:styleId="Els-acknowledgement">
    <w:name w:val="Els-acknowledgement"/>
    <w:next w:val="Normal"/>
    <w:rsid w:val="005464CA"/>
    <w:pPr>
      <w:keepNext/>
      <w:spacing w:before="480" w:after="240" w:line="220" w:lineRule="exact"/>
    </w:pPr>
    <w:rPr>
      <w:rFonts w:ascii="Times New Roman" w:eastAsia="Times New Roman" w:hAnsi="Times New Roman" w:cs="Times New Roman"/>
      <w:b/>
      <w:sz w:val="20"/>
      <w:szCs w:val="20"/>
      <w:lang w:bidi="ar-SA"/>
    </w:rPr>
  </w:style>
  <w:style w:type="paragraph" w:customStyle="1" w:styleId="Els-reference-head">
    <w:name w:val="Els-reference-head"/>
    <w:next w:val="Normal"/>
    <w:rsid w:val="00912AC3"/>
    <w:pPr>
      <w:keepNext/>
      <w:spacing w:before="480" w:line="220" w:lineRule="exact"/>
    </w:pPr>
    <w:rPr>
      <w:rFonts w:ascii="Times New Roman" w:eastAsia="Times New Roman" w:hAnsi="Times New Roman" w:cs="Times New Roman"/>
      <w:b/>
      <w:sz w:val="20"/>
      <w:szCs w:val="20"/>
      <w:lang w:bidi="ar-SA"/>
    </w:rPr>
  </w:style>
  <w:style w:type="paragraph" w:styleId="BalloonText">
    <w:name w:val="Balloon Text"/>
    <w:basedOn w:val="Normal"/>
    <w:link w:val="BalloonTextChar"/>
    <w:uiPriority w:val="99"/>
    <w:semiHidden/>
    <w:unhideWhenUsed/>
    <w:rsid w:val="004549ED"/>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549ED"/>
    <w:rPr>
      <w:rFonts w:ascii="Tahoma" w:hAnsi="Tahoma" w:cs="Angsana New"/>
      <w:sz w:val="16"/>
      <w:szCs w:val="20"/>
    </w:rPr>
  </w:style>
  <w:style w:type="paragraph" w:customStyle="1" w:styleId="TestfixFormat">
    <w:name w:val="TestfixFormat"/>
    <w:basedOn w:val="Normal"/>
    <w:rsid w:val="007659C8"/>
    <w:pPr>
      <w:jc w:val="both"/>
    </w:pPr>
    <w:rPr>
      <w:rFonts w:cs="Times New Roman"/>
      <w:szCs w:val="20"/>
    </w:rPr>
  </w:style>
  <w:style w:type="paragraph" w:styleId="Title">
    <w:name w:val="Title"/>
    <w:basedOn w:val="Normal"/>
    <w:next w:val="Normal"/>
    <w:link w:val="TitleChar"/>
    <w:uiPriority w:val="10"/>
    <w:qFormat/>
    <w:rsid w:val="00795FFB"/>
    <w:pPr>
      <w:jc w:val="center"/>
    </w:pPr>
    <w:rPr>
      <w:rFonts w:cs="Times New Roman"/>
      <w:b/>
      <w:bCs/>
      <w:sz w:val="34"/>
      <w:szCs w:val="34"/>
    </w:rPr>
  </w:style>
  <w:style w:type="character" w:customStyle="1" w:styleId="TitleChar">
    <w:name w:val="Title Char"/>
    <w:basedOn w:val="DefaultParagraphFont"/>
    <w:link w:val="Title"/>
    <w:uiPriority w:val="10"/>
    <w:rsid w:val="00795FFB"/>
    <w:rPr>
      <w:rFonts w:ascii="Times New Roman" w:hAnsi="Times New Roman" w:cs="Times New Roman"/>
      <w:b/>
      <w:bCs/>
      <w:sz w:val="34"/>
      <w:szCs w:val="34"/>
    </w:rPr>
  </w:style>
  <w:style w:type="character" w:customStyle="1" w:styleId="Heading1Char">
    <w:name w:val="Heading 1 Char"/>
    <w:basedOn w:val="DefaultParagraphFont"/>
    <w:link w:val="Heading1"/>
    <w:uiPriority w:val="9"/>
    <w:rsid w:val="00602941"/>
    <w:rPr>
      <w:rFonts w:ascii="Times New Roman" w:hAnsi="Times New Roman" w:cs="Times New Roman"/>
      <w:b/>
      <w:bCs/>
      <w:szCs w:val="22"/>
    </w:rPr>
  </w:style>
  <w:style w:type="character" w:customStyle="1" w:styleId="Heading2Char">
    <w:name w:val="Heading 2 Char"/>
    <w:basedOn w:val="DefaultParagraphFont"/>
    <w:link w:val="Heading2"/>
    <w:uiPriority w:val="9"/>
    <w:rsid w:val="008F1943"/>
    <w:rPr>
      <w:rFonts w:ascii="Times New Roman" w:hAnsi="Times New Roman" w:cs="Times New Roman"/>
      <w:b/>
      <w:bCs/>
      <w:sz w:val="20"/>
      <w:szCs w:val="20"/>
    </w:rPr>
  </w:style>
  <w:style w:type="table" w:styleId="TableGrid">
    <w:name w:val="Table Grid"/>
    <w:basedOn w:val="TableNormal"/>
    <w:uiPriority w:val="59"/>
    <w:rsid w:val="00C61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1B6F"/>
    <w:pPr>
      <w:keepNext/>
      <w:keepLines/>
      <w:spacing w:before="240" w:line="259" w:lineRule="auto"/>
      <w:jc w:val="left"/>
      <w:outlineLvl w:val="9"/>
    </w:pPr>
    <w:rPr>
      <w:rFonts w:asciiTheme="majorHAnsi" w:eastAsiaTheme="majorEastAsia" w:hAnsiTheme="majorHAnsi" w:cstheme="majorBidi"/>
      <w:b w:val="0"/>
      <w:bCs w:val="0"/>
      <w:noProof w:val="0"/>
      <w:color w:val="365F91" w:themeColor="accent1" w:themeShade="BF"/>
      <w:sz w:val="32"/>
      <w:szCs w:val="32"/>
      <w:lang w:bidi="ar-SA"/>
    </w:rPr>
  </w:style>
  <w:style w:type="paragraph" w:styleId="TOC1">
    <w:name w:val="toc 1"/>
    <w:basedOn w:val="Normal"/>
    <w:next w:val="Normal"/>
    <w:autoRedefine/>
    <w:uiPriority w:val="39"/>
    <w:unhideWhenUsed/>
    <w:rsid w:val="00C61B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MedPocket\HPMUDocs-2020\Noi\Wine\dr_romantic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F879F7-B27C-42A2-9186-628B3539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dr_romantic_v2.dotx</Template>
  <TotalTime>527</TotalTime>
  <Pages>4</Pages>
  <Words>2461</Words>
  <Characters>14032</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537</cp:revision>
  <dcterms:created xsi:type="dcterms:W3CDTF">2021-04-18T18:53:00Z</dcterms:created>
  <dcterms:modified xsi:type="dcterms:W3CDTF">2022-12-14T03:12:00Z</dcterms:modified>
</cp:coreProperties>
</file>